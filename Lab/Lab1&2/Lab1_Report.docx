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2C45" w:rsidRDefault="00C312F9" w:rsidP="00806567">
      <w:pPr>
        <w:pStyle w:val="1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实验</w:t>
      </w:r>
      <w:r w:rsidR="00B0185C">
        <w:rPr>
          <w:rFonts w:ascii="Times New Roman" w:hAnsi="Times New Roman" w:hint="eastAsia"/>
        </w:rPr>
        <w:t>1</w:t>
      </w:r>
      <w:r w:rsidR="00B0185C">
        <w:rPr>
          <w:rFonts w:ascii="Times New Roman" w:hAnsi="Times New Roman"/>
        </w:rPr>
        <w:t xml:space="preserve"> </w:t>
      </w:r>
      <w:r w:rsidR="00B0185C">
        <w:rPr>
          <w:rFonts w:ascii="Times New Roman" w:hAnsi="Times New Roman" w:hint="eastAsia"/>
        </w:rPr>
        <w:t>--</w:t>
      </w:r>
      <w:r w:rsidR="00B0185C">
        <w:rPr>
          <w:rFonts w:ascii="Times New Roman" w:hAnsi="Times New Roman"/>
        </w:rPr>
        <w:t xml:space="preserve"> </w:t>
      </w:r>
      <w:r w:rsidR="00B0185C">
        <w:rPr>
          <w:rFonts w:ascii="Times New Roman" w:hAnsi="Times New Roman" w:hint="eastAsia"/>
        </w:rPr>
        <w:t>多路选择器与</w:t>
      </w:r>
      <w:r w:rsidR="00B0185C">
        <w:rPr>
          <w:rFonts w:ascii="Times New Roman" w:hAnsi="Times New Roman" w:hint="eastAsia"/>
        </w:rPr>
        <w:t>CPU</w:t>
      </w:r>
      <w:r w:rsidR="00B0185C">
        <w:rPr>
          <w:rFonts w:ascii="Times New Roman" w:hAnsi="Times New Roman" w:hint="eastAsia"/>
        </w:rPr>
        <w:t>辅助模块设计</w:t>
      </w:r>
      <w:r w:rsidR="00C466EF">
        <w:rPr>
          <w:rFonts w:ascii="Times New Roman" w:hAnsi="Times New Roman" w:hint="eastAsia"/>
        </w:rPr>
        <w:t>实验报告</w:t>
      </w:r>
    </w:p>
    <w:p w:rsidR="00B0185C" w:rsidRPr="00B0185C" w:rsidRDefault="00B0185C" w:rsidP="00B0185C">
      <w:pPr>
        <w:jc w:val="right"/>
        <w:rPr>
          <w:rFonts w:ascii="Times New Roman" w:hAnsi="Times New Roman"/>
          <w:b/>
          <w:bCs/>
          <w:kern w:val="44"/>
          <w:sz w:val="28"/>
          <w:szCs w:val="44"/>
        </w:rPr>
      </w:pPr>
      <w:r w:rsidRPr="00B0185C">
        <w:rPr>
          <w:rFonts w:ascii="Times New Roman" w:hAnsi="Times New Roman" w:hint="eastAsia"/>
          <w:b/>
          <w:bCs/>
          <w:kern w:val="44"/>
          <w:sz w:val="28"/>
          <w:szCs w:val="44"/>
        </w:rPr>
        <w:t>——数字逻辑实验输出模块扩展一</w:t>
      </w:r>
    </w:p>
    <w:tbl>
      <w:tblPr>
        <w:tblW w:w="8859" w:type="dxa"/>
        <w:tblLayout w:type="fixed"/>
        <w:tblCellMar>
          <w:top w:w="284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364"/>
        <w:gridCol w:w="1890"/>
        <w:gridCol w:w="588"/>
        <w:gridCol w:w="392"/>
        <w:gridCol w:w="1400"/>
        <w:gridCol w:w="349"/>
        <w:gridCol w:w="574"/>
        <w:gridCol w:w="601"/>
        <w:gridCol w:w="2087"/>
        <w:gridCol w:w="12"/>
      </w:tblGrid>
      <w:tr w:rsidR="00D152E4" w:rsidRPr="00F85D7D">
        <w:trPr>
          <w:cantSplit/>
        </w:trPr>
        <w:tc>
          <w:tcPr>
            <w:tcW w:w="602" w:type="dxa"/>
          </w:tcPr>
          <w:p w:rsidR="00A12A50" w:rsidRPr="00F85D7D" w:rsidRDefault="00A12A50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姓名：</w:t>
            </w:r>
          </w:p>
        </w:tc>
        <w:tc>
          <w:tcPr>
            <w:tcW w:w="2254" w:type="dxa"/>
            <w:gridSpan w:val="2"/>
            <w:tcBorders>
              <w:bottom w:val="single" w:sz="4" w:space="0" w:color="000000"/>
            </w:tcBorders>
          </w:tcPr>
          <w:p w:rsidR="00A12A50" w:rsidRPr="00F85D7D" w:rsidRDefault="00B0185C">
            <w:pPr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 w:hint="eastAsia"/>
              </w:rPr>
              <w:t>林逸竹</w:t>
            </w:r>
            <w:proofErr w:type="gramEnd"/>
          </w:p>
        </w:tc>
        <w:tc>
          <w:tcPr>
            <w:tcW w:w="588" w:type="dxa"/>
          </w:tcPr>
          <w:p w:rsidR="00A12A50" w:rsidRPr="00F85D7D" w:rsidRDefault="00A12A50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学号：</w:t>
            </w:r>
          </w:p>
        </w:tc>
        <w:tc>
          <w:tcPr>
            <w:tcW w:w="2141" w:type="dxa"/>
            <w:gridSpan w:val="3"/>
            <w:tcBorders>
              <w:bottom w:val="single" w:sz="4" w:space="0" w:color="000000"/>
            </w:tcBorders>
          </w:tcPr>
          <w:p w:rsidR="00A12A50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3160104229</w:t>
            </w:r>
          </w:p>
        </w:tc>
        <w:tc>
          <w:tcPr>
            <w:tcW w:w="574" w:type="dxa"/>
          </w:tcPr>
          <w:p w:rsidR="00A12A50" w:rsidRPr="00F85D7D" w:rsidRDefault="00A12A50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专业：</w:t>
            </w:r>
          </w:p>
        </w:tc>
        <w:tc>
          <w:tcPr>
            <w:tcW w:w="2700" w:type="dxa"/>
            <w:gridSpan w:val="3"/>
            <w:tcBorders>
              <w:bottom w:val="single" w:sz="4" w:space="0" w:color="000000"/>
            </w:tcBorders>
          </w:tcPr>
          <w:p w:rsidR="00A12A50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计算机科学与</w:t>
            </w:r>
            <w:r w:rsidR="00DE46E3">
              <w:rPr>
                <w:rFonts w:ascii="Times New Roman" w:hAnsi="Times New Roman" w:hint="eastAsia"/>
              </w:rPr>
              <w:t>技术</w:t>
            </w:r>
          </w:p>
        </w:tc>
      </w:tr>
      <w:tr w:rsidR="001B3654" w:rsidRPr="00F85D7D">
        <w:trPr>
          <w:gridAfter w:val="1"/>
          <w:wAfter w:w="12" w:type="dxa"/>
          <w:cantSplit/>
        </w:trPr>
        <w:tc>
          <w:tcPr>
            <w:tcW w:w="966" w:type="dxa"/>
            <w:gridSpan w:val="2"/>
          </w:tcPr>
          <w:p w:rsidR="001B3654" w:rsidRPr="00F85D7D" w:rsidRDefault="00436DA4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课程名称：</w:t>
            </w:r>
          </w:p>
        </w:tc>
        <w:tc>
          <w:tcPr>
            <w:tcW w:w="2870" w:type="dxa"/>
            <w:gridSpan w:val="3"/>
            <w:tcBorders>
              <w:bottom w:val="single" w:sz="4" w:space="0" w:color="000000"/>
            </w:tcBorders>
          </w:tcPr>
          <w:p w:rsidR="001B3654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int="eastAsia"/>
              </w:rPr>
              <w:t>计算机组成与设计</w:t>
            </w:r>
            <w:r w:rsidR="00C312F9">
              <w:rPr>
                <w:rFonts w:ascii="Times New Roman" w:hint="eastAsia"/>
              </w:rPr>
              <w:t>实验</w:t>
            </w:r>
          </w:p>
        </w:tc>
        <w:tc>
          <w:tcPr>
            <w:tcW w:w="1400" w:type="dxa"/>
          </w:tcPr>
          <w:p w:rsidR="001B3654" w:rsidRPr="00F85D7D" w:rsidRDefault="001B3654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同组学生姓名：</w:t>
            </w:r>
          </w:p>
        </w:tc>
        <w:tc>
          <w:tcPr>
            <w:tcW w:w="3611" w:type="dxa"/>
            <w:gridSpan w:val="4"/>
            <w:tcBorders>
              <w:bottom w:val="single" w:sz="4" w:space="0" w:color="000000"/>
            </w:tcBorders>
          </w:tcPr>
          <w:p w:rsidR="001B3654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无</w:t>
            </w:r>
          </w:p>
        </w:tc>
      </w:tr>
      <w:tr w:rsidR="00436DA4" w:rsidRPr="00F85D7D">
        <w:trPr>
          <w:cantSplit/>
        </w:trPr>
        <w:tc>
          <w:tcPr>
            <w:tcW w:w="966" w:type="dxa"/>
            <w:gridSpan w:val="2"/>
          </w:tcPr>
          <w:p w:rsidR="00A12A50" w:rsidRPr="00F85D7D" w:rsidRDefault="003A0FDB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实验</w:t>
            </w:r>
            <w:r w:rsidR="00A12A50" w:rsidRPr="00F85D7D">
              <w:rPr>
                <w:rFonts w:ascii="Times New Roman"/>
              </w:rPr>
              <w:t>时间：</w:t>
            </w:r>
          </w:p>
        </w:tc>
        <w:tc>
          <w:tcPr>
            <w:tcW w:w="1890" w:type="dxa"/>
            <w:tcBorders>
              <w:bottom w:val="single" w:sz="4" w:space="0" w:color="000000"/>
            </w:tcBorders>
          </w:tcPr>
          <w:p w:rsidR="00A12A50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2018-3-5</w:t>
            </w:r>
          </w:p>
        </w:tc>
        <w:tc>
          <w:tcPr>
            <w:tcW w:w="980" w:type="dxa"/>
            <w:gridSpan w:val="2"/>
          </w:tcPr>
          <w:p w:rsidR="00A12A50" w:rsidRPr="00F85D7D" w:rsidRDefault="003A0FDB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实验</w:t>
            </w:r>
            <w:r w:rsidR="00A12A50" w:rsidRPr="00F85D7D">
              <w:rPr>
                <w:rFonts w:ascii="Times New Roman"/>
              </w:rPr>
              <w:t>地点：</w:t>
            </w:r>
          </w:p>
        </w:tc>
        <w:tc>
          <w:tcPr>
            <w:tcW w:w="1749" w:type="dxa"/>
            <w:gridSpan w:val="2"/>
            <w:tcBorders>
              <w:bottom w:val="single" w:sz="4" w:space="0" w:color="000000"/>
            </w:tcBorders>
          </w:tcPr>
          <w:p w:rsidR="00A12A50" w:rsidRPr="00F85D7D" w:rsidRDefault="00152FE8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紫金港</w:t>
            </w:r>
            <w:r w:rsidR="00436DA4" w:rsidRPr="00F85D7D">
              <w:rPr>
                <w:rFonts w:ascii="Times New Roman"/>
              </w:rPr>
              <w:t>东</w:t>
            </w:r>
            <w:r w:rsidR="00436DA4" w:rsidRPr="00F85D7D">
              <w:rPr>
                <w:rFonts w:ascii="Times New Roman" w:hAnsi="Times New Roman"/>
              </w:rPr>
              <w:t>4-509</w:t>
            </w:r>
          </w:p>
        </w:tc>
        <w:tc>
          <w:tcPr>
            <w:tcW w:w="1175" w:type="dxa"/>
            <w:gridSpan w:val="2"/>
          </w:tcPr>
          <w:p w:rsidR="00A12A50" w:rsidRPr="00F85D7D" w:rsidRDefault="00A12A50">
            <w:pPr>
              <w:rPr>
                <w:rFonts w:ascii="Times New Roman" w:hAnsi="Times New Roman"/>
              </w:rPr>
            </w:pPr>
            <w:r w:rsidRPr="00F85D7D">
              <w:rPr>
                <w:rFonts w:ascii="Times New Roman"/>
              </w:rPr>
              <w:t>指导老师：</w:t>
            </w:r>
          </w:p>
        </w:tc>
        <w:tc>
          <w:tcPr>
            <w:tcW w:w="2099" w:type="dxa"/>
            <w:gridSpan w:val="2"/>
            <w:tcBorders>
              <w:bottom w:val="single" w:sz="4" w:space="0" w:color="000000"/>
            </w:tcBorders>
          </w:tcPr>
          <w:p w:rsidR="00A12A50" w:rsidRPr="00F85D7D" w:rsidRDefault="00B0185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施青松，黎金洪</w:t>
            </w:r>
          </w:p>
        </w:tc>
      </w:tr>
    </w:tbl>
    <w:p w:rsidR="004D15E2" w:rsidRPr="00F85D7D" w:rsidRDefault="004D15E2" w:rsidP="00436DA4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一、</w:t>
      </w:r>
      <w:r w:rsidR="001B3654" w:rsidRPr="00F85D7D">
        <w:rPr>
          <w:rFonts w:ascii="Times New Roman"/>
        </w:rPr>
        <w:t>实验目的和要求</w:t>
      </w:r>
    </w:p>
    <w:p w:rsidR="00B0185C" w:rsidRPr="00B0185C" w:rsidRDefault="00B0185C" w:rsidP="00B0185C">
      <w:pPr>
        <w:rPr>
          <w:rFonts w:ascii="Times New Roman"/>
        </w:rPr>
      </w:pPr>
      <w:r w:rsidRPr="00B0185C">
        <w:rPr>
          <w:rFonts w:ascii="Times New Roman"/>
        </w:rPr>
        <w:t>1.</w:t>
      </w:r>
      <w:r w:rsidRPr="00B0185C">
        <w:rPr>
          <w:rFonts w:ascii="Times New Roman" w:hint="eastAsia"/>
        </w:rPr>
        <w:t>熟练掌握</w:t>
      </w:r>
      <w:r w:rsidRPr="00B0185C">
        <w:rPr>
          <w:rFonts w:ascii="Times New Roman"/>
          <w:b/>
          <w:bCs/>
        </w:rPr>
        <w:t>EDA</w:t>
      </w:r>
      <w:r w:rsidRPr="00B0185C">
        <w:rPr>
          <w:rFonts w:ascii="Times New Roman" w:hint="eastAsia"/>
        </w:rPr>
        <w:t>开发工具和开发流程</w:t>
      </w:r>
    </w:p>
    <w:p w:rsidR="00B0185C" w:rsidRPr="00B0185C" w:rsidRDefault="00B0185C" w:rsidP="00B0185C">
      <w:pPr>
        <w:rPr>
          <w:rFonts w:ascii="Times New Roman"/>
        </w:rPr>
      </w:pPr>
      <w:r w:rsidRPr="00B0185C">
        <w:rPr>
          <w:rFonts w:ascii="Times New Roman"/>
        </w:rPr>
        <w:t>2.</w:t>
      </w:r>
      <w:r w:rsidRPr="00B0185C">
        <w:rPr>
          <w:rFonts w:ascii="Times New Roman" w:hint="eastAsia"/>
        </w:rPr>
        <w:t>复习数字逻辑设计实现方法</w:t>
      </w:r>
    </w:p>
    <w:p w:rsidR="00B0185C" w:rsidRPr="00B0185C" w:rsidRDefault="00B0185C" w:rsidP="00B0185C">
      <w:pPr>
        <w:rPr>
          <w:rFonts w:ascii="Times New Roman"/>
        </w:rPr>
      </w:pPr>
      <w:r w:rsidRPr="00B0185C">
        <w:rPr>
          <w:rFonts w:ascii="Times New Roman"/>
        </w:rPr>
        <w:t>3.</w:t>
      </w:r>
      <w:r w:rsidRPr="00B0185C">
        <w:rPr>
          <w:rFonts w:ascii="Times New Roman" w:hint="eastAsia"/>
        </w:rPr>
        <w:t>扩展优化逻辑实验基本模块</w:t>
      </w:r>
    </w:p>
    <w:p w:rsidR="00B0185C" w:rsidRPr="00B0185C" w:rsidRDefault="00B0185C" w:rsidP="00B0185C">
      <w:pPr>
        <w:rPr>
          <w:rFonts w:ascii="Times New Roman"/>
        </w:rPr>
      </w:pPr>
      <w:r w:rsidRPr="00B0185C">
        <w:rPr>
          <w:rFonts w:ascii="Times New Roman"/>
        </w:rPr>
        <w:t>4.</w:t>
      </w:r>
      <w:r w:rsidRPr="00B0185C">
        <w:rPr>
          <w:rFonts w:ascii="Times New Roman" w:hint="eastAsia"/>
        </w:rPr>
        <w:t>优化计算机系统实现的辅助模块</w:t>
      </w:r>
    </w:p>
    <w:p w:rsidR="004D15E2" w:rsidRPr="00F85D7D" w:rsidRDefault="00B0185C" w:rsidP="00B0185C">
      <w:pPr>
        <w:rPr>
          <w:rFonts w:ascii="Times New Roman" w:hAnsi="Times New Roman"/>
        </w:rPr>
      </w:pPr>
      <w:r w:rsidRPr="00B0185C">
        <w:rPr>
          <w:rFonts w:ascii="Times New Roman"/>
        </w:rPr>
        <w:t>5.</w:t>
      </w:r>
      <w:r w:rsidRPr="00B0185C">
        <w:rPr>
          <w:rFonts w:ascii="Times New Roman" w:hint="eastAsia"/>
        </w:rPr>
        <w:t>了解计算机硬件系统构成的最基本元件模块</w:t>
      </w:r>
    </w:p>
    <w:p w:rsidR="009D0F93" w:rsidRPr="00F85D7D" w:rsidRDefault="004D15E2" w:rsidP="00A024D7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二、</w:t>
      </w:r>
      <w:r w:rsidR="001B3654" w:rsidRPr="00F85D7D">
        <w:rPr>
          <w:rFonts w:ascii="Times New Roman"/>
        </w:rPr>
        <w:t>实验内容和原理</w:t>
      </w:r>
    </w:p>
    <w:p w:rsidR="00775FB5" w:rsidRDefault="00775FB5" w:rsidP="009D0F93">
      <w:pPr>
        <w:pStyle w:val="2"/>
        <w:rPr>
          <w:rFonts w:ascii="Times New Roman" w:hAnsi="Times New Roman"/>
        </w:rPr>
      </w:pPr>
      <w:r w:rsidRPr="00F85D7D">
        <w:rPr>
          <w:rFonts w:ascii="Times New Roman" w:hAnsi="Times New Roman"/>
        </w:rPr>
        <w:t xml:space="preserve">2.1 </w:t>
      </w:r>
      <w:r>
        <w:rPr>
          <w:rFonts w:ascii="Times New Roman" w:hAnsi="Times New Roman" w:hint="eastAsia"/>
        </w:rPr>
        <w:t>实验任务</w:t>
      </w:r>
    </w:p>
    <w:p w:rsidR="00775FB5" w:rsidRPr="00775FB5" w:rsidRDefault="00775FB5" w:rsidP="00775FB5">
      <w:r w:rsidRPr="00775FB5">
        <w:t xml:space="preserve">1. </w:t>
      </w:r>
      <w:r w:rsidRPr="00775FB5">
        <w:rPr>
          <w:rFonts w:hint="eastAsia"/>
        </w:rPr>
        <w:t>整理设计逻辑实验输出模块</w:t>
      </w:r>
    </w:p>
    <w:p w:rsidR="00775FB5" w:rsidRPr="00775FB5" w:rsidRDefault="00775FB5" w:rsidP="00775FB5">
      <w:pPr>
        <w:ind w:firstLine="420"/>
      </w:pPr>
      <w:r w:rsidRPr="00775FB5">
        <w:rPr>
          <w:rFonts w:hint="eastAsia"/>
        </w:rPr>
        <w:t>多路选择器、基本算术逻辑运算模块等</w:t>
      </w:r>
    </w:p>
    <w:p w:rsidR="00775FB5" w:rsidRPr="00775FB5" w:rsidRDefault="00775FB5" w:rsidP="00775FB5">
      <w:r w:rsidRPr="00775FB5">
        <w:rPr>
          <w:rFonts w:hint="eastAsia"/>
        </w:rPr>
        <w:t xml:space="preserve">2. </w:t>
      </w:r>
      <w:r w:rsidRPr="00775FB5">
        <w:rPr>
          <w:rFonts w:hint="eastAsia"/>
        </w:rPr>
        <w:t>整理逻辑实验输出的辅助模块</w:t>
      </w:r>
    </w:p>
    <w:p w:rsidR="00775FB5" w:rsidRPr="00775FB5" w:rsidRDefault="00775FB5" w:rsidP="00775FB5">
      <w:pPr>
        <w:ind w:firstLine="420"/>
      </w:pPr>
      <w:r w:rsidRPr="00775FB5">
        <w:t>消除机械抖动模块、通用分频模块</w:t>
      </w:r>
    </w:p>
    <w:p w:rsidR="00775FB5" w:rsidRPr="00775FB5" w:rsidRDefault="00775FB5" w:rsidP="00775FB5">
      <w:r w:rsidRPr="00775FB5">
        <w:rPr>
          <w:rFonts w:hint="eastAsia"/>
        </w:rPr>
        <w:t xml:space="preserve">3. </w:t>
      </w:r>
      <w:r w:rsidRPr="00775FB5">
        <w:rPr>
          <w:rFonts w:hint="eastAsia"/>
        </w:rPr>
        <w:t>设计存储器</w:t>
      </w:r>
      <w:r w:rsidRPr="00775FB5">
        <w:rPr>
          <w:rFonts w:hint="eastAsia"/>
        </w:rPr>
        <w:t>IP</w:t>
      </w:r>
      <w:r w:rsidRPr="00775FB5">
        <w:rPr>
          <w:rFonts w:hint="eastAsia"/>
        </w:rPr>
        <w:t>模块</w:t>
      </w:r>
    </w:p>
    <w:p w:rsidR="00775FB5" w:rsidRPr="00775FB5" w:rsidRDefault="00775FB5" w:rsidP="00775FB5">
      <w:pPr>
        <w:ind w:firstLine="420"/>
      </w:pPr>
      <w:r w:rsidRPr="00775FB5">
        <w:rPr>
          <w:rFonts w:hint="eastAsia"/>
        </w:rPr>
        <w:t>32</w:t>
      </w:r>
      <w:r w:rsidRPr="00775FB5">
        <w:rPr>
          <w:rFonts w:hint="eastAsia"/>
        </w:rPr>
        <w:t>位</w:t>
      </w:r>
      <w:r w:rsidRPr="00775FB5">
        <w:t>ROM</w:t>
      </w:r>
      <w:r w:rsidRPr="00775FB5">
        <w:rPr>
          <w:rFonts w:hint="eastAsia"/>
        </w:rPr>
        <w:t>、</w:t>
      </w:r>
      <w:r w:rsidRPr="00775FB5">
        <w:t>32</w:t>
      </w:r>
      <w:r w:rsidRPr="00775FB5">
        <w:rPr>
          <w:rFonts w:hint="eastAsia"/>
        </w:rPr>
        <w:t>位</w:t>
      </w:r>
      <w:r w:rsidRPr="00775FB5">
        <w:t>RAM</w:t>
      </w:r>
    </w:p>
    <w:p w:rsidR="00775FB5" w:rsidRPr="00775FB5" w:rsidRDefault="00775FB5" w:rsidP="00775FB5">
      <w:r w:rsidRPr="00775FB5">
        <w:t xml:space="preserve">4. </w:t>
      </w:r>
      <w:r w:rsidRPr="00775FB5">
        <w:rPr>
          <w:rFonts w:hint="eastAsia"/>
        </w:rPr>
        <w:t>设计</w:t>
      </w:r>
      <w:r w:rsidRPr="00775FB5">
        <w:rPr>
          <w:b/>
          <w:bCs/>
        </w:rPr>
        <w:t>CPU</w:t>
      </w:r>
      <w:r w:rsidRPr="00775FB5">
        <w:rPr>
          <w:rFonts w:hint="eastAsia"/>
        </w:rPr>
        <w:t>调试测试显示通道模块</w:t>
      </w:r>
    </w:p>
    <w:p w:rsidR="00775FB5" w:rsidRPr="00775FB5" w:rsidRDefault="00775FB5" w:rsidP="00775FB5">
      <w:pPr>
        <w:ind w:firstLine="420"/>
      </w:pPr>
      <w:r w:rsidRPr="00775FB5">
        <w:t>在逻辑实验</w:t>
      </w:r>
      <w:r w:rsidRPr="00775FB5">
        <w:t>Framework</w:t>
      </w:r>
      <w:r w:rsidRPr="00775FB5">
        <w:rPr>
          <w:rFonts w:hint="eastAsia"/>
        </w:rPr>
        <w:t>基础上重建</w:t>
      </w:r>
      <w:r w:rsidRPr="00775FB5">
        <w:t xml:space="preserve"> </w:t>
      </w:r>
    </w:p>
    <w:p w:rsidR="009D0F93" w:rsidRPr="00F85D7D" w:rsidRDefault="00775FB5" w:rsidP="009D0F93"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t>2.</w:t>
      </w:r>
      <w:r>
        <w:rPr>
          <w:rFonts w:ascii="Times New Roman" w:hAnsi="Times New Roman" w:hint="eastAsia"/>
        </w:rPr>
        <w:t>2</w:t>
      </w:r>
      <w:r w:rsidR="00A45928" w:rsidRPr="00F85D7D">
        <w:rPr>
          <w:rFonts w:ascii="Times New Roman" w:hAnsi="Times New Roman"/>
        </w:rPr>
        <w:t xml:space="preserve"> </w:t>
      </w:r>
      <w:r w:rsidR="00A024D7">
        <w:rPr>
          <w:rFonts w:ascii="Times New Roman" w:hAnsi="Times New Roman" w:hint="eastAsia"/>
        </w:rPr>
        <w:t>多路器</w:t>
      </w:r>
      <w:r w:rsidR="000835D8">
        <w:rPr>
          <w:rFonts w:ascii="Times New Roman" w:hAnsi="Times New Roman" w:hint="eastAsia"/>
        </w:rPr>
        <w:t>及算术函数、逻辑函数、位扩展</w:t>
      </w:r>
    </w:p>
    <w:p w:rsidR="009D0F93" w:rsidRDefault="00A024D7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本课程将用到的多路选择器：</w:t>
      </w:r>
    </w:p>
    <w:p w:rsidR="00A024D7" w:rsidRDefault="00A024D7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2</w:t>
      </w:r>
      <w:r>
        <w:rPr>
          <w:rFonts w:ascii="Times New Roman" w:hAnsi="Times New Roman" w:hint="eastAsia"/>
        </w:rPr>
        <w:t>选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位，</w:t>
      </w:r>
      <w:r>
        <w:rPr>
          <w:rFonts w:ascii="Times New Roman" w:hAnsi="Times New Roman" w:hint="eastAsia"/>
        </w:rPr>
        <w:t>32</w:t>
      </w:r>
      <w:r>
        <w:rPr>
          <w:rFonts w:ascii="Times New Roman" w:hAnsi="Times New Roman" w:hint="eastAsia"/>
        </w:rPr>
        <w:t>位，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 w:hint="eastAsia"/>
        </w:rPr>
        <w:t>位</w:t>
      </w:r>
    </w:p>
    <w:p w:rsidR="00A024D7" w:rsidRDefault="00A024D7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选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位，</w:t>
      </w:r>
      <w:r>
        <w:rPr>
          <w:rFonts w:ascii="Times New Roman" w:hAnsi="Times New Roman" w:hint="eastAsia"/>
        </w:rPr>
        <w:t>32</w:t>
      </w:r>
      <w:r>
        <w:rPr>
          <w:rFonts w:ascii="Times New Roman" w:hAnsi="Times New Roman" w:hint="eastAsia"/>
        </w:rPr>
        <w:t>位</w:t>
      </w:r>
    </w:p>
    <w:p w:rsidR="00A024D7" w:rsidRPr="00A024D7" w:rsidRDefault="00A024D7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8</w:t>
      </w:r>
      <w:r>
        <w:rPr>
          <w:rFonts w:ascii="Times New Roman" w:hAnsi="Times New Roman" w:hint="eastAsia"/>
        </w:rPr>
        <w:t>选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 w:hint="eastAsia"/>
        </w:rPr>
        <w:t>位，</w:t>
      </w:r>
      <w:r>
        <w:rPr>
          <w:rFonts w:ascii="Times New Roman" w:hAnsi="Times New Roman" w:hint="eastAsia"/>
        </w:rPr>
        <w:t>32</w:t>
      </w:r>
      <w:r>
        <w:rPr>
          <w:rFonts w:ascii="Times New Roman" w:hAnsi="Times New Roman" w:hint="eastAsia"/>
        </w:rPr>
        <w:t>位</w:t>
      </w:r>
    </w:p>
    <w:p w:rsidR="009D0F93" w:rsidRPr="00F85D7D" w:rsidRDefault="00775FB5" w:rsidP="009D0F93">
      <w:pPr>
        <w:pStyle w:val="2"/>
        <w:rPr>
          <w:rFonts w:ascii="Times New Roman" w:hAnsi="Times New Roman"/>
        </w:rPr>
      </w:pPr>
      <w:r>
        <w:rPr>
          <w:rFonts w:ascii="Times New Roman" w:hAnsi="Times New Roman"/>
        </w:rPr>
        <w:t>2.</w:t>
      </w:r>
      <w:r>
        <w:rPr>
          <w:rFonts w:ascii="Times New Roman" w:hAnsi="Times New Roman" w:hint="eastAsia"/>
        </w:rPr>
        <w:t>3</w:t>
      </w:r>
      <w:r w:rsidR="00A45928" w:rsidRPr="00F85D7D">
        <w:rPr>
          <w:rFonts w:ascii="Times New Roman" w:hAnsi="Times New Roman"/>
        </w:rPr>
        <w:t xml:space="preserve"> </w:t>
      </w:r>
      <w:proofErr w:type="gramStart"/>
      <w:r w:rsidR="000835D8">
        <w:rPr>
          <w:rFonts w:ascii="Times New Roman" w:hAnsi="Times New Roman" w:hint="eastAsia"/>
        </w:rPr>
        <w:t>八数据</w:t>
      </w:r>
      <w:proofErr w:type="gramEnd"/>
      <w:r w:rsidR="000835D8">
        <w:rPr>
          <w:rFonts w:ascii="Times New Roman" w:hAnsi="Times New Roman" w:hint="eastAsia"/>
        </w:rPr>
        <w:t>通路模块</w:t>
      </w:r>
    </w:p>
    <w:p w:rsidR="009D0F93" w:rsidRDefault="000835D8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功能：多路信号显示选择控制</w:t>
      </w:r>
    </w:p>
    <w:p w:rsidR="000835D8" w:rsidRDefault="000835D8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用于</w:t>
      </w:r>
      <w:r>
        <w:rPr>
          <w:rFonts w:ascii="Times New Roman" w:hAnsi="Times New Roman" w:hint="eastAsia"/>
        </w:rPr>
        <w:t>CPU</w:t>
      </w:r>
      <w:r>
        <w:rPr>
          <w:rFonts w:ascii="Times New Roman" w:hAnsi="Times New Roman" w:hint="eastAsia"/>
        </w:rPr>
        <w:t>等各类信号的调试和测试</w:t>
      </w:r>
    </w:p>
    <w:p w:rsidR="000835D8" w:rsidRPr="00F85D7D" w:rsidRDefault="000835D8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由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个或多个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 w:hint="eastAsia"/>
        </w:rPr>
        <w:t>选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选择器构成</w:t>
      </w:r>
    </w:p>
    <w:p w:rsidR="009D0F93" w:rsidRDefault="009D0F93" w:rsidP="004D15E2">
      <w:pPr>
        <w:rPr>
          <w:rFonts w:ascii="Times New Roman" w:hAnsi="Times New Roman"/>
        </w:rPr>
      </w:pPr>
    </w:p>
    <w:p w:rsidR="00D324BE" w:rsidRDefault="00D324BE" w:rsidP="00D324BE">
      <w:pPr>
        <w:pStyle w:val="2"/>
        <w:rPr>
          <w:rFonts w:ascii="Times New Roman"/>
        </w:rPr>
      </w:pPr>
      <w:r w:rsidRPr="00F85D7D">
        <w:rPr>
          <w:rFonts w:ascii="Times New Roman" w:hAnsi="Times New Roman"/>
        </w:rPr>
        <w:t>2.</w:t>
      </w:r>
      <w:r w:rsidR="00775FB5">
        <w:rPr>
          <w:rFonts w:ascii="Times New Roman" w:hAnsi="Times New Roman" w:hint="eastAsia"/>
        </w:rPr>
        <w:t>4</w:t>
      </w:r>
      <w:r w:rsidRPr="00F85D7D">
        <w:rPr>
          <w:rFonts w:ascii="Times New Roman" w:hAnsi="Times New Roman"/>
        </w:rPr>
        <w:t xml:space="preserve"> </w:t>
      </w:r>
      <w:r w:rsidR="000835D8">
        <w:rPr>
          <w:rFonts w:ascii="Times New Roman" w:hint="eastAsia"/>
        </w:rPr>
        <w:t>通用分频模块优化</w:t>
      </w:r>
    </w:p>
    <w:p w:rsidR="000835D8" w:rsidRDefault="000835D8" w:rsidP="000835D8">
      <w:r>
        <w:rPr>
          <w:rFonts w:hint="eastAsia"/>
        </w:rPr>
        <w:t>功能：用于计算机组成实验辅助模块</w:t>
      </w:r>
      <w:r>
        <w:rPr>
          <w:rFonts w:hint="eastAsia"/>
        </w:rPr>
        <w:t xml:space="preserve"> -&gt;</w:t>
      </w:r>
      <w:r>
        <w:t xml:space="preserve"> </w:t>
      </w:r>
      <w:r>
        <w:rPr>
          <w:rFonts w:hint="eastAsia"/>
        </w:rPr>
        <w:t>32</w:t>
      </w:r>
      <w:r>
        <w:rPr>
          <w:rFonts w:hint="eastAsia"/>
        </w:rPr>
        <w:t>位计数分频输出</w:t>
      </w:r>
    </w:p>
    <w:p w:rsidR="000835D8" w:rsidRDefault="000835D8" w:rsidP="000835D8">
      <w:pPr>
        <w:pStyle w:val="2"/>
        <w:rPr>
          <w:rFonts w:ascii="Times New Roman" w:hAnsi="Times New Roman"/>
        </w:rPr>
      </w:pPr>
      <w:r w:rsidRPr="00F85D7D">
        <w:rPr>
          <w:rFonts w:ascii="Times New Roman" w:hAnsi="Times New Roman"/>
        </w:rPr>
        <w:t>2.</w:t>
      </w:r>
      <w:r w:rsidR="00775FB5">
        <w:rPr>
          <w:rFonts w:ascii="Times New Roman" w:hAnsi="Times New Roman" w:hint="eastAsia"/>
        </w:rPr>
        <w:t>5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只读存储器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核优化及随机存储器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核优化</w:t>
      </w:r>
    </w:p>
    <w:p w:rsidR="000835D8" w:rsidRDefault="000835D8" w:rsidP="000835D8">
      <w:r>
        <w:rPr>
          <w:rFonts w:hint="eastAsia"/>
        </w:rPr>
        <w:t>只读存储器基本功能：用于</w:t>
      </w:r>
      <w:r>
        <w:rPr>
          <w:rFonts w:hint="eastAsia"/>
        </w:rPr>
        <w:t>CPU</w:t>
      </w:r>
      <w:r>
        <w:rPr>
          <w:rFonts w:hint="eastAsia"/>
        </w:rPr>
        <w:t>应用的代码存储器</w:t>
      </w:r>
    </w:p>
    <w:p w:rsidR="000835D8" w:rsidRDefault="000835D8" w:rsidP="000835D8">
      <w:r>
        <w:tab/>
      </w:r>
      <w:r>
        <w:rPr>
          <w:rFonts w:hint="eastAsia"/>
        </w:rPr>
        <w:t>容量：</w:t>
      </w:r>
      <w:r>
        <w:rPr>
          <w:rFonts w:hint="eastAsia"/>
        </w:rPr>
        <w:t>1024</w:t>
      </w:r>
      <w:r>
        <w:rPr>
          <w:rFonts w:hint="eastAsia"/>
        </w:rPr>
        <w:t>×</w:t>
      </w:r>
      <w:r>
        <w:rPr>
          <w:rFonts w:hint="eastAsia"/>
        </w:rPr>
        <w:t>32bit</w:t>
      </w:r>
    </w:p>
    <w:p w:rsidR="000835D8" w:rsidRPr="000835D8" w:rsidRDefault="000835D8" w:rsidP="000835D8">
      <w:r>
        <w:tab/>
      </w:r>
      <w:r>
        <w:rPr>
          <w:rFonts w:hint="eastAsia"/>
        </w:rPr>
        <w:t>使用</w:t>
      </w:r>
      <w:r>
        <w:rPr>
          <w:rFonts w:hint="eastAsia"/>
        </w:rPr>
        <w:t>FPGA</w:t>
      </w:r>
      <w:r>
        <w:rPr>
          <w:rFonts w:hint="eastAsia"/>
        </w:rPr>
        <w:t>内部存储器实现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 Block Memory Generator/ Distributed Memory Generator</w:t>
      </w:r>
    </w:p>
    <w:p w:rsidR="000835D8" w:rsidRDefault="000835D8" w:rsidP="000835D8">
      <w:r>
        <w:rPr>
          <w:rFonts w:hint="eastAsia"/>
        </w:rPr>
        <w:t>随机存储器基本功能：用于</w:t>
      </w:r>
      <w:r>
        <w:rPr>
          <w:rFonts w:hint="eastAsia"/>
        </w:rPr>
        <w:t>CPU</w:t>
      </w:r>
      <w:r>
        <w:rPr>
          <w:rFonts w:hint="eastAsia"/>
        </w:rPr>
        <w:t>应用的数据或代码存储器</w:t>
      </w:r>
    </w:p>
    <w:p w:rsidR="000835D8" w:rsidRDefault="000835D8" w:rsidP="000835D8">
      <w:r>
        <w:tab/>
      </w:r>
      <w:r>
        <w:rPr>
          <w:rFonts w:hint="eastAsia"/>
        </w:rPr>
        <w:t>容量：</w:t>
      </w:r>
      <w:r>
        <w:rPr>
          <w:rFonts w:hint="eastAsia"/>
        </w:rPr>
        <w:t>1024</w:t>
      </w:r>
      <w:r>
        <w:rPr>
          <w:rFonts w:hint="eastAsia"/>
        </w:rPr>
        <w:t>×</w:t>
      </w:r>
      <w:r>
        <w:rPr>
          <w:rFonts w:hint="eastAsia"/>
        </w:rPr>
        <w:t>32bit</w:t>
      </w:r>
    </w:p>
    <w:p w:rsidR="000835D8" w:rsidRDefault="000835D8" w:rsidP="000835D8">
      <w:r>
        <w:tab/>
      </w:r>
      <w:r>
        <w:rPr>
          <w:rFonts w:hint="eastAsia"/>
        </w:rPr>
        <w:t>用</w:t>
      </w:r>
      <w:r>
        <w:rPr>
          <w:rFonts w:hint="eastAsia"/>
        </w:rPr>
        <w:t>FPGA</w:t>
      </w:r>
      <w:r>
        <w:rPr>
          <w:rFonts w:hint="eastAsia"/>
        </w:rPr>
        <w:t>内部存储器实现</w:t>
      </w:r>
      <w:r>
        <w:rPr>
          <w:rFonts w:hint="eastAsia"/>
        </w:rPr>
        <w:t xml:space="preserve"> -&gt; Block Memory Generator</w:t>
      </w:r>
    </w:p>
    <w:p w:rsidR="000835D8" w:rsidRDefault="000835D8" w:rsidP="000835D8">
      <w:pPr>
        <w:keepNext/>
      </w:pPr>
      <w:r w:rsidRPr="000835D8">
        <w:rPr>
          <w:noProof/>
        </w:rPr>
        <w:drawing>
          <wp:inline distT="0" distB="0" distL="0" distR="0" wp14:anchorId="644AE8EF" wp14:editId="28D6F583">
            <wp:extent cx="5274310" cy="3285311"/>
            <wp:effectExtent l="0" t="0" r="0" b="0"/>
            <wp:docPr id="1" name="图片 1" descr="C:\Users\asus\Documents\Tencent Files\897735626\FileRecv\MobileFile\Image\$IXNWR5SVC%YHKIB1X4}R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Tencent Files\897735626\FileRecv\MobileFile\Image\$IXNWR5SVC%YHKIB1X4}RU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5D8" w:rsidRPr="000835D8" w:rsidRDefault="000835D8" w:rsidP="000835D8">
      <w:pPr>
        <w:pStyle w:val="a6"/>
        <w:jc w:val="center"/>
      </w:pPr>
      <w:r>
        <w:t xml:space="preserve">Figure </w:t>
      </w:r>
      <w:r w:rsidR="00E534A2">
        <w:fldChar w:fldCharType="begin"/>
      </w:r>
      <w:r w:rsidR="00E534A2">
        <w:instrText xml:space="preserve"> SEQ Figure \* ARABIC </w:instrText>
      </w:r>
      <w:r w:rsidR="00E534A2">
        <w:fldChar w:fldCharType="separate"/>
      </w:r>
      <w:r w:rsidR="00E554DA">
        <w:rPr>
          <w:noProof/>
        </w:rPr>
        <w:t>1</w:t>
      </w:r>
      <w:r w:rsidR="00E534A2">
        <w:rPr>
          <w:noProof/>
        </w:rPr>
        <w:fldChar w:fldCharType="end"/>
      </w:r>
      <w:r>
        <w:t xml:space="preserve"> B</w:t>
      </w:r>
      <w:r>
        <w:rPr>
          <w:rFonts w:hint="eastAsia"/>
        </w:rPr>
        <w:t>l</w:t>
      </w:r>
      <w:r>
        <w:t>ock Memory</w:t>
      </w:r>
      <w:r>
        <w:rPr>
          <w:rFonts w:hint="eastAsia"/>
        </w:rPr>
        <w:t>时序</w:t>
      </w:r>
    </w:p>
    <w:p w:rsidR="00CF222E" w:rsidRPr="00CF222E" w:rsidRDefault="00CF222E" w:rsidP="00CF222E">
      <w:pPr>
        <w:jc w:val="center"/>
        <w:rPr>
          <w:rFonts w:ascii="Times New Roman" w:hAnsi="Times New Roman"/>
        </w:rPr>
      </w:pPr>
    </w:p>
    <w:p w:rsidR="00B0185C" w:rsidRPr="00B0185C" w:rsidRDefault="00A47721" w:rsidP="00B0185C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lastRenderedPageBreak/>
        <w:t>三、主要仪器设备</w:t>
      </w:r>
    </w:p>
    <w:p w:rsidR="00B0185C" w:rsidRPr="00B0185C" w:rsidRDefault="00B0185C" w:rsidP="00B0185C">
      <w:pPr>
        <w:rPr>
          <w:rFonts w:ascii="Times New Roman"/>
        </w:rPr>
      </w:pPr>
      <w:r>
        <w:rPr>
          <w:rFonts w:ascii="Times New Roman" w:hint="eastAsia"/>
        </w:rPr>
        <w:t>3.1</w:t>
      </w:r>
      <w:r>
        <w:rPr>
          <w:rFonts w:ascii="Times New Roman"/>
        </w:rPr>
        <w:t xml:space="preserve"> </w:t>
      </w:r>
      <w:r w:rsidRPr="00B0185C">
        <w:rPr>
          <w:rFonts w:ascii="Times New Roman"/>
        </w:rPr>
        <w:t>实验设备</w:t>
      </w:r>
    </w:p>
    <w:p w:rsidR="00B0185C" w:rsidRPr="00B0185C" w:rsidRDefault="00B0185C" w:rsidP="00B0185C">
      <w:pPr>
        <w:ind w:firstLine="420"/>
        <w:rPr>
          <w:rFonts w:ascii="Times New Roman"/>
        </w:rPr>
      </w:pPr>
      <w:r w:rsidRPr="00B0185C">
        <w:rPr>
          <w:rFonts w:ascii="Times New Roman"/>
        </w:rPr>
        <w:t xml:space="preserve">1. </w:t>
      </w:r>
      <w:r w:rsidRPr="00B0185C">
        <w:rPr>
          <w:rFonts w:ascii="Times New Roman" w:hint="eastAsia"/>
        </w:rPr>
        <w:t>计算机（</w:t>
      </w:r>
      <w:r w:rsidRPr="00B0185C">
        <w:rPr>
          <w:rFonts w:ascii="Times New Roman"/>
        </w:rPr>
        <w:t>Intel Core i5</w:t>
      </w:r>
      <w:r w:rsidRPr="00B0185C">
        <w:rPr>
          <w:rFonts w:ascii="Times New Roman" w:hint="eastAsia"/>
        </w:rPr>
        <w:t>以上，</w:t>
      </w:r>
      <w:r w:rsidRPr="00B0185C">
        <w:rPr>
          <w:rFonts w:ascii="Times New Roman"/>
        </w:rPr>
        <w:t>4GB</w:t>
      </w:r>
      <w:r w:rsidRPr="00B0185C">
        <w:rPr>
          <w:rFonts w:ascii="Times New Roman" w:hint="eastAsia"/>
        </w:rPr>
        <w:t>内存以上）系统</w:t>
      </w:r>
    </w:p>
    <w:p w:rsidR="00B0185C" w:rsidRPr="00B0185C" w:rsidRDefault="00B0185C" w:rsidP="00B0185C">
      <w:pPr>
        <w:ind w:firstLine="420"/>
        <w:rPr>
          <w:rFonts w:ascii="Times New Roman"/>
        </w:rPr>
      </w:pPr>
      <w:r w:rsidRPr="00B0185C">
        <w:rPr>
          <w:rFonts w:ascii="Times New Roman"/>
        </w:rPr>
        <w:t xml:space="preserve">2. </w:t>
      </w:r>
      <w:r w:rsidRPr="00B0185C">
        <w:rPr>
          <w:rFonts w:ascii="Times New Roman" w:hint="eastAsia"/>
        </w:rPr>
        <w:t>计算机软硬件课程贯通教学实验系统</w:t>
      </w:r>
    </w:p>
    <w:p w:rsidR="00B0185C" w:rsidRPr="00B0185C" w:rsidRDefault="00B0185C" w:rsidP="00B0185C">
      <w:pPr>
        <w:ind w:firstLine="420"/>
        <w:rPr>
          <w:rFonts w:ascii="Times New Roman"/>
        </w:rPr>
      </w:pPr>
      <w:r w:rsidRPr="00B0185C">
        <w:rPr>
          <w:rFonts w:ascii="Times New Roman"/>
        </w:rPr>
        <w:t>3. Xilinx ISE14.4</w:t>
      </w:r>
      <w:r w:rsidRPr="00B0185C">
        <w:rPr>
          <w:rFonts w:ascii="Times New Roman" w:hint="eastAsia"/>
        </w:rPr>
        <w:t>及以上开发工具</w:t>
      </w:r>
    </w:p>
    <w:p w:rsidR="00B0185C" w:rsidRPr="00B0185C" w:rsidRDefault="00B0185C" w:rsidP="00B0185C">
      <w:pPr>
        <w:rPr>
          <w:rFonts w:ascii="Times New Roman"/>
        </w:rPr>
      </w:pPr>
      <w:r>
        <w:rPr>
          <w:rFonts w:ascii="Times New Roman" w:hint="eastAsia"/>
        </w:rPr>
        <w:t>3.2</w:t>
      </w:r>
      <w:r>
        <w:rPr>
          <w:rFonts w:ascii="Times New Roman"/>
        </w:rPr>
        <w:t xml:space="preserve"> </w:t>
      </w:r>
      <w:r w:rsidRPr="00B0185C">
        <w:rPr>
          <w:rFonts w:ascii="Times New Roman"/>
        </w:rPr>
        <w:t>材料</w:t>
      </w:r>
    </w:p>
    <w:p w:rsidR="00871590" w:rsidRPr="00F85D7D" w:rsidRDefault="00B0185C" w:rsidP="00B0185C">
      <w:pPr>
        <w:ind w:firstLine="420"/>
        <w:rPr>
          <w:rFonts w:ascii="Times New Roman" w:hAnsi="Times New Roman"/>
        </w:rPr>
      </w:pPr>
      <w:r w:rsidRPr="00B0185C">
        <w:rPr>
          <w:rFonts w:ascii="Times New Roman" w:hint="eastAsia"/>
        </w:rPr>
        <w:t>无</w:t>
      </w:r>
    </w:p>
    <w:p w:rsidR="004D15E2" w:rsidRPr="00F85D7D" w:rsidRDefault="00A47721" w:rsidP="00436DA4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四</w:t>
      </w:r>
      <w:r w:rsidR="004D15E2" w:rsidRPr="00F85D7D">
        <w:rPr>
          <w:rFonts w:ascii="Times New Roman"/>
        </w:rPr>
        <w:t>、</w:t>
      </w:r>
      <w:r w:rsidR="0091409E" w:rsidRPr="00F85D7D">
        <w:rPr>
          <w:rFonts w:ascii="Times New Roman"/>
        </w:rPr>
        <w:t>实验</w:t>
      </w:r>
      <w:r w:rsidR="0091409E">
        <w:rPr>
          <w:rFonts w:ascii="Times New Roman"/>
        </w:rPr>
        <w:t>实现</w:t>
      </w:r>
      <w:r w:rsidR="004D15E2" w:rsidRPr="00F85D7D">
        <w:rPr>
          <w:rFonts w:ascii="Times New Roman"/>
        </w:rPr>
        <w:t>方法</w:t>
      </w:r>
      <w:r w:rsidR="0091409E">
        <w:rPr>
          <w:rFonts w:ascii="Times New Roman"/>
        </w:rPr>
        <w:t>、</w:t>
      </w:r>
      <w:r w:rsidR="0091409E" w:rsidRPr="00F85D7D">
        <w:rPr>
          <w:rFonts w:ascii="Times New Roman"/>
        </w:rPr>
        <w:t>步骤</w:t>
      </w:r>
      <w:r w:rsidR="0091409E">
        <w:rPr>
          <w:rFonts w:ascii="Times New Roman"/>
        </w:rPr>
        <w:t>与调试</w:t>
      </w:r>
    </w:p>
    <w:p w:rsidR="000835D8" w:rsidRDefault="000835D8" w:rsidP="000835D8">
      <w:pPr>
        <w:pStyle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>4.1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O</w:t>
      </w:r>
      <w:r>
        <w:rPr>
          <w:rFonts w:ascii="Times New Roman" w:hAnsi="Times New Roman"/>
        </w:rPr>
        <w:t>E</w:t>
      </w:r>
      <w:r>
        <w:rPr>
          <w:rFonts w:ascii="Times New Roman" w:hAnsi="Times New Roman" w:hint="eastAsia"/>
        </w:rPr>
        <w:t>xp01-</w:t>
      </w:r>
      <w:r>
        <w:rPr>
          <w:rFonts w:ascii="Times New Roman" w:hAnsi="Times New Roman"/>
        </w:rPr>
        <w:t>E</w:t>
      </w:r>
      <w:r>
        <w:rPr>
          <w:rFonts w:ascii="Times New Roman" w:hAnsi="Times New Roman" w:hint="eastAsia"/>
        </w:rPr>
        <w:t>lement</w:t>
      </w:r>
    </w:p>
    <w:p w:rsidR="002C1C5B" w:rsidRDefault="000835D8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设计</w:t>
      </w:r>
      <w:r w:rsidR="00613BC7">
        <w:rPr>
          <w:rFonts w:ascii="Times New Roman" w:hAnsi="Times New Roman" w:hint="eastAsia"/>
        </w:rPr>
        <w:t>、整理和优化逻辑课实验输出基本逻辑模块</w:t>
      </w:r>
    </w:p>
    <w:p w:rsidR="00613BC7" w:rsidRDefault="00613BC7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4.1.1</w:t>
      </w:r>
      <w:r>
        <w:rPr>
          <w:rFonts w:ascii="Times New Roman" w:hAnsi="Times New Roman"/>
        </w:rPr>
        <w:t xml:space="preserve"> MUX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>T1</w:t>
      </w:r>
    </w:p>
    <w:p w:rsidR="00613BC7" w:rsidRDefault="00613BC7" w:rsidP="004D15E2">
      <w:pPr>
        <w:rPr>
          <w:rFonts w:ascii="Times New Roman" w:hAnsi="Times New Roman"/>
        </w:rPr>
      </w:pP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otes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2</w:t>
      </w:r>
      <w:r>
        <w:rPr>
          <w:rFonts w:ascii="Times New Roman" w:hAnsi="Times New Roman"/>
        </w:rPr>
        <w:t>T1</w:t>
      </w:r>
      <w:r>
        <w:rPr>
          <w:rFonts w:ascii="Times New Roman" w:hAnsi="Times New Roman" w:hint="eastAsia"/>
        </w:rPr>
        <w:t>选择器代码基本相同，以</w:t>
      </w:r>
      <w:r>
        <w:rPr>
          <w:rFonts w:ascii="Times New Roman" w:hAnsi="Times New Roman" w:hint="eastAsia"/>
        </w:rPr>
        <w:t>MUX</w:t>
      </w:r>
      <w:r>
        <w:rPr>
          <w:rFonts w:ascii="Times New Roman" w:hAnsi="Times New Roman"/>
        </w:rPr>
        <w:t>2T</w:t>
      </w:r>
      <w:r>
        <w:rPr>
          <w:rFonts w:ascii="Times New Roman" w:hAnsi="Times New Roman" w:hint="eastAsia"/>
        </w:rPr>
        <w:t>1_32</w:t>
      </w:r>
      <w:r>
        <w:rPr>
          <w:rFonts w:ascii="Times New Roman" w:hAnsi="Times New Roman" w:hint="eastAsia"/>
        </w:rPr>
        <w:t>为例并进行仿真测试。</w:t>
      </w:r>
    </w:p>
    <w:p w:rsidR="00613BC7" w:rsidRPr="000835D8" w:rsidRDefault="00613BC7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613BC7" w:rsidRPr="005E2E54" w:rsidTr="00613BC7">
        <w:tc>
          <w:tcPr>
            <w:tcW w:w="8522" w:type="dxa"/>
            <w:shd w:val="clear" w:color="auto" w:fill="D9D9D9"/>
          </w:tcPr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13BC7">
              <w:rPr>
                <w:rFonts w:ascii="Courier New" w:hAnsi="Courier New" w:cs="Courier New"/>
                <w:sz w:val="20"/>
                <w:szCs w:val="20"/>
              </w:rPr>
              <w:t>module  MUX</w:t>
            </w:r>
            <w:proofErr w:type="gramEnd"/>
            <w:r w:rsidRPr="00613BC7">
              <w:rPr>
                <w:rFonts w:ascii="Courier New" w:hAnsi="Courier New" w:cs="Courier New"/>
                <w:sz w:val="20"/>
                <w:szCs w:val="20"/>
              </w:rPr>
              <w:t>2T1_32(input[31:0]I0,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613BC7">
              <w:rPr>
                <w:rFonts w:ascii="Courier New" w:hAnsi="Courier New" w:cs="Courier New"/>
                <w:sz w:val="20"/>
                <w:szCs w:val="20"/>
              </w:rPr>
              <w:t>input[</w:t>
            </w:r>
            <w:proofErr w:type="gramEnd"/>
            <w:r w:rsidRPr="00613BC7">
              <w:rPr>
                <w:rFonts w:ascii="Courier New" w:hAnsi="Courier New" w:cs="Courier New"/>
                <w:sz w:val="20"/>
                <w:szCs w:val="20"/>
              </w:rPr>
              <w:t>31:0]I1,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input s,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613BC7">
              <w:rPr>
                <w:rFonts w:ascii="Courier New" w:hAnsi="Courier New" w:cs="Courier New"/>
                <w:sz w:val="20"/>
                <w:szCs w:val="20"/>
              </w:rPr>
              <w:t>output[</w:t>
            </w:r>
            <w:proofErr w:type="gramEnd"/>
            <w:r w:rsidRPr="00613BC7">
              <w:rPr>
                <w:rFonts w:ascii="Courier New" w:hAnsi="Courier New" w:cs="Courier New"/>
                <w:sz w:val="20"/>
                <w:szCs w:val="20"/>
              </w:rPr>
              <w:t>31:0]o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 xml:space="preserve"> );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ab/>
              <w:t xml:space="preserve">assign o = </w:t>
            </w:r>
            <w:proofErr w:type="gramStart"/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s?I1:I0</w:t>
            </w:r>
            <w:proofErr w:type="gramEnd"/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;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ab/>
              <w:t>////32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位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2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选一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,I0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I1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对应选择通道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0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613BC7">
              <w:rPr>
                <w:rFonts w:ascii="Courier New" w:hAnsi="Courier New" w:cs="Courier New" w:hint="eastAsia"/>
                <w:sz w:val="20"/>
                <w:szCs w:val="20"/>
              </w:rPr>
              <w:t>1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613BC7" w:rsidRPr="005E2E54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13BC7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613BC7" w:rsidRDefault="00613BC7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613BC7" w:rsidRPr="005E2E54" w:rsidTr="00BB76B2">
        <w:tc>
          <w:tcPr>
            <w:tcW w:w="8522" w:type="dxa"/>
            <w:shd w:val="clear" w:color="auto" w:fill="D9D9D9"/>
          </w:tcPr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>module MUX2T1_32_Test;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613BC7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613BC7">
              <w:rPr>
                <w:rFonts w:ascii="Courier New" w:hAnsi="Courier New" w:cs="Courier New"/>
                <w:sz w:val="20"/>
                <w:szCs w:val="20"/>
              </w:rPr>
              <w:t xml:space="preserve"> [31:0] I0;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613BC7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613BC7">
              <w:rPr>
                <w:rFonts w:ascii="Courier New" w:hAnsi="Courier New" w:cs="Courier New"/>
                <w:sz w:val="20"/>
                <w:szCs w:val="20"/>
              </w:rPr>
              <w:t xml:space="preserve"> [31:0] I1;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613BC7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613BC7">
              <w:rPr>
                <w:rFonts w:ascii="Courier New" w:hAnsi="Courier New" w:cs="Courier New"/>
                <w:sz w:val="20"/>
                <w:szCs w:val="20"/>
              </w:rPr>
              <w:t xml:space="preserve"> s;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wire [31:0] o;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 xml:space="preserve">MUX2T1_32 </w:t>
            </w:r>
            <w:proofErr w:type="spellStart"/>
            <w:r w:rsidRPr="00613BC7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613BC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613BC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613BC7">
              <w:rPr>
                <w:rFonts w:ascii="Courier New" w:hAnsi="Courier New" w:cs="Courier New"/>
                <w:sz w:val="20"/>
                <w:szCs w:val="20"/>
              </w:rPr>
              <w:t xml:space="preserve">0(I0), 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613BC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613BC7">
              <w:rPr>
                <w:rFonts w:ascii="Courier New" w:hAnsi="Courier New" w:cs="Courier New"/>
                <w:sz w:val="20"/>
                <w:szCs w:val="20"/>
              </w:rPr>
              <w:t xml:space="preserve">1(I1), 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613BC7">
              <w:rPr>
                <w:rFonts w:ascii="Courier New" w:hAnsi="Courier New" w:cs="Courier New"/>
                <w:sz w:val="20"/>
                <w:szCs w:val="20"/>
              </w:rPr>
              <w:t>.s</w:t>
            </w:r>
            <w:proofErr w:type="gramEnd"/>
            <w:r w:rsidRPr="00613BC7">
              <w:rPr>
                <w:rFonts w:ascii="Courier New" w:hAnsi="Courier New" w:cs="Courier New"/>
                <w:sz w:val="20"/>
                <w:szCs w:val="20"/>
              </w:rPr>
              <w:t xml:space="preserve">(s), 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613BC7">
              <w:rPr>
                <w:rFonts w:ascii="Courier New" w:hAnsi="Courier New" w:cs="Courier New"/>
                <w:sz w:val="20"/>
                <w:szCs w:val="20"/>
              </w:rPr>
              <w:t>.o</w:t>
            </w:r>
            <w:proofErr w:type="gramEnd"/>
            <w:r w:rsidRPr="00613BC7">
              <w:rPr>
                <w:rFonts w:ascii="Courier New" w:hAnsi="Courier New" w:cs="Courier New"/>
                <w:sz w:val="20"/>
                <w:szCs w:val="20"/>
              </w:rPr>
              <w:t>(o)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I0 = 32'hAAAAAAAA;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I1 = 32'hBBBBBBBB;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s = 0;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s = 1;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613BC7" w:rsidRPr="00613BC7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613BC7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613BC7" w:rsidRPr="005E2E54" w:rsidRDefault="00613BC7" w:rsidP="00613BC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13BC7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613BC7" w:rsidRDefault="00613BC7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测试结果如图：</w:t>
      </w:r>
    </w:p>
    <w:p w:rsidR="00613BC7" w:rsidRDefault="00613BC7" w:rsidP="004D15E2">
      <w:pPr>
        <w:rPr>
          <w:rFonts w:ascii="Times New Roman" w:hAnsi="Times New Roman"/>
        </w:rPr>
      </w:pPr>
      <w:r w:rsidRPr="00613BC7">
        <w:rPr>
          <w:rFonts w:ascii="Times New Roman" w:hAnsi="Times New Roman"/>
          <w:noProof/>
        </w:rPr>
        <w:drawing>
          <wp:inline distT="0" distB="0" distL="0" distR="0">
            <wp:extent cx="5274310" cy="666790"/>
            <wp:effectExtent l="0" t="0" r="0" b="0"/>
            <wp:docPr id="3" name="图片 3" descr="C:\Users\asus\Documents\Tencent Files\897735626\FileRecv\MobileFile\Image\_NBY$(G_1JV%6OT6[Y1D@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Tencent Files\897735626\FileRecv\MobileFile\Image\_NBY$(G_1JV%6OT6[Y1D@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C7" w:rsidRDefault="00613BC7" w:rsidP="00613BC7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4.1.2</w:t>
      </w:r>
      <w:r>
        <w:rPr>
          <w:rFonts w:ascii="Times New Roman" w:hAnsi="Times New Roman"/>
        </w:rPr>
        <w:t xml:space="preserve"> MUX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/>
        </w:rPr>
        <w:t>T1</w:t>
      </w:r>
    </w:p>
    <w:p w:rsidR="00613BC7" w:rsidRDefault="00613BC7" w:rsidP="00613BC7">
      <w:pPr>
        <w:rPr>
          <w:rFonts w:ascii="Times New Roman" w:hAnsi="Times New Roman"/>
        </w:rPr>
      </w:pP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otes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/>
        </w:rPr>
        <w:t>T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选择器代码基本相同，以</w:t>
      </w:r>
      <w:r>
        <w:rPr>
          <w:rFonts w:ascii="Times New Roman" w:hAnsi="Times New Roman" w:hint="eastAsia"/>
        </w:rPr>
        <w:t>MUX4</w:t>
      </w:r>
      <w:r>
        <w:rPr>
          <w:rFonts w:ascii="Times New Roman" w:hAnsi="Times New Roman"/>
        </w:rPr>
        <w:t>T</w:t>
      </w:r>
      <w:r>
        <w:rPr>
          <w:rFonts w:ascii="Times New Roman" w:hAnsi="Times New Roman" w:hint="eastAsia"/>
        </w:rPr>
        <w:t>1_32</w:t>
      </w:r>
      <w:r>
        <w:rPr>
          <w:rFonts w:ascii="Times New Roman" w:hAnsi="Times New Roman" w:hint="eastAsia"/>
        </w:rPr>
        <w:t>为例并进行仿真测试。</w:t>
      </w:r>
    </w:p>
    <w:p w:rsidR="00613BC7" w:rsidRPr="000835D8" w:rsidRDefault="00613BC7" w:rsidP="00613BC7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613BC7" w:rsidRPr="005E2E54" w:rsidTr="00BB76B2">
        <w:tc>
          <w:tcPr>
            <w:tcW w:w="8522" w:type="dxa"/>
            <w:shd w:val="clear" w:color="auto" w:fill="D9D9D9"/>
          </w:tcPr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>module   MUX4T1_32(input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1:0]s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 xml:space="preserve"> 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0,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 xml:space="preserve"> 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1,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 xml:space="preserve"> 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2,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 xml:space="preserve"> 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3,</w:t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 xml:space="preserve"> output </w:t>
            </w:r>
            <w:proofErr w:type="spellStart"/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31:0]o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 xml:space="preserve"> );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  <w:t>always@*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  <w:t>//32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位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4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选</w:t>
            </w:r>
            <w:proofErr w:type="gramStart"/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一</w:t>
            </w:r>
            <w:proofErr w:type="gramEnd"/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,I0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I1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I2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I3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对应选择通道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0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1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2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3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case(s)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2'b00: o&lt;=I0;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2'b01: o&lt;=I1;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2'b10: o&lt;=I2;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2'b11: o&lt;=I3;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endcase</w:t>
            </w:r>
            <w:proofErr w:type="spellEnd"/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613BC7" w:rsidRPr="005E2E54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613BC7" w:rsidRDefault="00613BC7" w:rsidP="00613BC7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613BC7" w:rsidRPr="005E2E54" w:rsidTr="00BB76B2">
        <w:tc>
          <w:tcPr>
            <w:tcW w:w="8522" w:type="dxa"/>
            <w:shd w:val="clear" w:color="auto" w:fill="D9D9D9"/>
          </w:tcPr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>module MUX4T1_32_Test;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[1:0] s;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I1;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I2;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I3;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wire [31:0] o;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 xml:space="preserve">MUX4T1_32 </w:t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.s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(s),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0(I0),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1(I1),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2(I2),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3(I3),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.o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(o)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I0 = 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I1 = 1;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I2 = 2;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I3 = 3;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1;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2;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3;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613BC7" w:rsidRPr="005E2E54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613BC7" w:rsidRDefault="00613BC7" w:rsidP="00613BC7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测试结果如图：</w:t>
      </w:r>
    </w:p>
    <w:p w:rsidR="00613BC7" w:rsidRDefault="0097777B" w:rsidP="00613BC7">
      <w:pPr>
        <w:rPr>
          <w:rFonts w:ascii="Times New Roman" w:hAnsi="Times New Roman"/>
        </w:rPr>
      </w:pPr>
      <w:r w:rsidRPr="0097777B">
        <w:rPr>
          <w:rFonts w:ascii="Times New Roman" w:hAnsi="Times New Roman"/>
          <w:noProof/>
        </w:rPr>
        <w:drawing>
          <wp:inline distT="0" distB="0" distL="0" distR="0">
            <wp:extent cx="5693193" cy="914400"/>
            <wp:effectExtent l="0" t="0" r="0" b="0"/>
            <wp:docPr id="5" name="图片 5" descr="C:\Users\asus\Documents\Tencent Files\897735626\FileRecv\MobileFile\Image\@@]SWOITCF{Z8IO~WR~NQ1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ocuments\Tencent Files\897735626\FileRecv\MobileFile\Image\@@]SWOITCF{Z8IO~WR~NQ1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95" cy="91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77B" w:rsidRDefault="0097777B" w:rsidP="0097777B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4.1.3</w:t>
      </w:r>
      <w:r>
        <w:rPr>
          <w:rFonts w:ascii="Times New Roman" w:hAnsi="Times New Roman"/>
        </w:rPr>
        <w:t xml:space="preserve"> MUX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/>
        </w:rPr>
        <w:t>T1</w:t>
      </w:r>
    </w:p>
    <w:p w:rsidR="0097777B" w:rsidRDefault="0097777B" w:rsidP="0097777B">
      <w:pPr>
        <w:rPr>
          <w:rFonts w:ascii="Times New Roman" w:hAnsi="Times New Roman"/>
        </w:rPr>
      </w:pPr>
      <w:r>
        <w:rPr>
          <w:rFonts w:ascii="Times New Roman" w:hAnsi="Times New Roman"/>
        </w:rPr>
        <w:t>N</w:t>
      </w:r>
      <w:r>
        <w:rPr>
          <w:rFonts w:ascii="Times New Roman" w:hAnsi="Times New Roman" w:hint="eastAsia"/>
        </w:rPr>
        <w:t>otes</w:t>
      </w:r>
      <w:r>
        <w:rPr>
          <w:rFonts w:ascii="Times New Roman" w:hAnsi="Times New Roman" w:hint="eastAsia"/>
        </w:rPr>
        <w:t>：</w:t>
      </w:r>
      <w:r>
        <w:rPr>
          <w:rFonts w:ascii="Times New Roman" w:hAnsi="Times New Roman" w:hint="eastAsia"/>
        </w:rPr>
        <w:t>8</w:t>
      </w:r>
      <w:r>
        <w:rPr>
          <w:rFonts w:ascii="Times New Roman" w:hAnsi="Times New Roman"/>
        </w:rPr>
        <w:t>T1</w:t>
      </w:r>
      <w:r>
        <w:rPr>
          <w:rFonts w:ascii="Times New Roman" w:hAnsi="Times New Roman" w:hint="eastAsia"/>
        </w:rPr>
        <w:t>选择器代码基本相同，以</w:t>
      </w:r>
      <w:r>
        <w:rPr>
          <w:rFonts w:ascii="Times New Roman" w:hAnsi="Times New Roman" w:hint="eastAsia"/>
        </w:rPr>
        <w:t>MUX8</w:t>
      </w:r>
      <w:r>
        <w:rPr>
          <w:rFonts w:ascii="Times New Roman" w:hAnsi="Times New Roman"/>
        </w:rPr>
        <w:t>T</w:t>
      </w:r>
      <w:r>
        <w:rPr>
          <w:rFonts w:ascii="Times New Roman" w:hAnsi="Times New Roman" w:hint="eastAsia"/>
        </w:rPr>
        <w:t>1_32</w:t>
      </w:r>
      <w:r>
        <w:rPr>
          <w:rFonts w:ascii="Times New Roman" w:hAnsi="Times New Roman" w:hint="eastAsia"/>
        </w:rPr>
        <w:t>为例并进行仿真测试。</w:t>
      </w:r>
    </w:p>
    <w:p w:rsidR="0097777B" w:rsidRPr="000835D8" w:rsidRDefault="0097777B" w:rsidP="0097777B">
      <w:pPr>
        <w:rPr>
          <w:rFonts w:ascii="Times New Roman" w:hAnsi="Times New Roman"/>
        </w:rPr>
      </w:pPr>
      <w:bookmarkStart w:id="0" w:name="OLE_LINK1"/>
      <w:bookmarkStart w:id="1" w:name="OLE_LINK2"/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97777B" w:rsidRPr="005E2E54" w:rsidTr="00BB76B2">
        <w:tc>
          <w:tcPr>
            <w:tcW w:w="8522" w:type="dxa"/>
            <w:shd w:val="clear" w:color="auto" w:fill="D9D9D9"/>
          </w:tcPr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module  MUX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8T1_32(input [2:0]s,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0,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1,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2,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3,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4,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5,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6,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input [</w:t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31:0]I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7,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 xml:space="preserve">output </w:t>
            </w:r>
            <w:proofErr w:type="spellStart"/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31:0]o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  <w:t>always@*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ab/>
              <w:t>//32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位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8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选</w:t>
            </w:r>
            <w:proofErr w:type="gramStart"/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一</w:t>
            </w:r>
            <w:proofErr w:type="gramEnd"/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,I0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I1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I2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、……对应选择通道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0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1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2</w:t>
            </w:r>
            <w:r w:rsidRPr="0097777B">
              <w:rPr>
                <w:rFonts w:ascii="Courier New" w:hAnsi="Courier New" w:cs="Courier New" w:hint="eastAsia"/>
                <w:sz w:val="20"/>
                <w:szCs w:val="20"/>
              </w:rPr>
              <w:t>、……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case(s)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3'b000: o&lt;=I0;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3'b001: o&lt;=I1;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3'b010: o&lt;=I2;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3'b011: o&lt;=I3;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3'b100: o&lt;=I4;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3'b101: o&lt;=I5;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3'b110: o&lt;=I6;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3'b111: o&lt;=I7;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endcase</w:t>
            </w:r>
            <w:proofErr w:type="spellEnd"/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97777B" w:rsidRPr="005E2E54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97777B" w:rsidRDefault="0097777B" w:rsidP="0097777B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97777B" w:rsidRPr="005E2E54" w:rsidTr="00BB76B2">
        <w:tc>
          <w:tcPr>
            <w:tcW w:w="8522" w:type="dxa"/>
            <w:shd w:val="clear" w:color="auto" w:fill="D9D9D9"/>
          </w:tcPr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>module MUX8T1_32_Test;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[2:0] s;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I1;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I2;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I3;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I4;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I5;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I6;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[31:0] I7;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wire [31:0] o;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 xml:space="preserve">MUX8T1_32 </w:t>
            </w: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.s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(s),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0(I0),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1(I1),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2(I2),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3(I3),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4(I4),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5(I5),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6(I6),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7(I7), 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97777B">
              <w:rPr>
                <w:rFonts w:ascii="Courier New" w:hAnsi="Courier New" w:cs="Courier New"/>
                <w:sz w:val="20"/>
                <w:szCs w:val="20"/>
              </w:rPr>
              <w:t>.o</w:t>
            </w:r>
            <w:proofErr w:type="gramEnd"/>
            <w:r w:rsidRPr="0097777B">
              <w:rPr>
                <w:rFonts w:ascii="Courier New" w:hAnsi="Courier New" w:cs="Courier New"/>
                <w:sz w:val="20"/>
                <w:szCs w:val="20"/>
              </w:rPr>
              <w:t>(o)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I0 = 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I1 = 1;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I2 = 2;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I3 = 3;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I4 = 4;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I5 = 5;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I6 = 6;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I7 = 7;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1;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2;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3;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4;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5;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6;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s = 7;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97777B" w:rsidRPr="0097777B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97777B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97777B" w:rsidRPr="005E2E54" w:rsidRDefault="0097777B" w:rsidP="0097777B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7777B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bookmarkEnd w:id="0"/>
    <w:bookmarkEnd w:id="1"/>
    <w:p w:rsidR="0097777B" w:rsidRDefault="0097777B" w:rsidP="0097777B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测试结果如图：</w:t>
      </w:r>
    </w:p>
    <w:p w:rsidR="0097777B" w:rsidRDefault="0097777B" w:rsidP="0097777B">
      <w:pPr>
        <w:rPr>
          <w:rFonts w:ascii="Times New Roman" w:hAnsi="Times New Roman"/>
        </w:rPr>
      </w:pPr>
      <w:r w:rsidRPr="0097777B">
        <w:rPr>
          <w:rFonts w:ascii="Times New Roman" w:hAnsi="Times New Roman"/>
          <w:noProof/>
        </w:rPr>
        <w:lastRenderedPageBreak/>
        <w:drawing>
          <wp:inline distT="0" distB="0" distL="0" distR="0">
            <wp:extent cx="5303520" cy="1020317"/>
            <wp:effectExtent l="0" t="0" r="0" b="0"/>
            <wp:docPr id="7" name="图片 7" descr="C:\Users\asus\Documents\Tencent Files\897735626\FileRecv\MobileFile\Image\K~5MIL14TO9IEHI]%BZZ4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ocuments\Tencent Files\897735626\FileRecv\MobileFile\Image\K~5MIL14TO9IEHI]%BZZ4Y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51" cy="102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BC7" w:rsidRDefault="001247A5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4.1.4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32</w:t>
      </w:r>
      <w:r>
        <w:rPr>
          <w:rFonts w:ascii="Times New Roman" w:hAnsi="Times New Roman" w:hint="eastAsia"/>
        </w:rPr>
        <w:t>位加法器</w:t>
      </w:r>
      <w:r>
        <w:rPr>
          <w:rFonts w:ascii="Times New Roman" w:hAnsi="Times New Roman" w:hint="eastAsia"/>
        </w:rPr>
        <w:t>add32</w:t>
      </w:r>
      <w:r>
        <w:rPr>
          <w:rFonts w:ascii="Times New Roman" w:hAnsi="Times New Roman"/>
        </w:rPr>
        <w:t>(</w:t>
      </w:r>
      <w:r>
        <w:rPr>
          <w:rFonts w:ascii="Times New Roman" w:hAnsi="Times New Roman" w:hint="eastAsia"/>
        </w:rPr>
        <w:t>无进位</w:t>
      </w:r>
      <w:r>
        <w:rPr>
          <w:rFonts w:ascii="Times New Roman" w:hAnsi="Times New Roman"/>
        </w:rPr>
        <w:t>)</w:t>
      </w:r>
    </w:p>
    <w:p w:rsidR="00C52888" w:rsidRPr="000835D8" w:rsidRDefault="00C52888" w:rsidP="00C5288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C52888" w:rsidRPr="005E2E54" w:rsidTr="00BB76B2">
        <w:tc>
          <w:tcPr>
            <w:tcW w:w="8522" w:type="dxa"/>
            <w:shd w:val="clear" w:color="auto" w:fill="D9D9D9"/>
          </w:tcPr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 xml:space="preserve">module add_32(input [31:0] a, 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 xml:space="preserve">  input [31:0] b, 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 xml:space="preserve">  output [31:0]c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 xml:space="preserve">  );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 w:hint="eastAsia"/>
                <w:sz w:val="20"/>
                <w:szCs w:val="20"/>
              </w:rPr>
              <w:tab/>
              <w:t>assign c = a + b;</w:t>
            </w:r>
            <w:r w:rsidRPr="007301BE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 w:hint="eastAsia"/>
                <w:sz w:val="20"/>
                <w:szCs w:val="20"/>
              </w:rPr>
              <w:tab/>
              <w:t>//</w:t>
            </w:r>
            <w:r w:rsidRPr="007301BE">
              <w:rPr>
                <w:rFonts w:ascii="Courier New" w:hAnsi="Courier New" w:cs="Courier New" w:hint="eastAsia"/>
                <w:sz w:val="20"/>
                <w:szCs w:val="20"/>
              </w:rPr>
              <w:t>无进位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C52888" w:rsidRPr="005E2E54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301BE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C52888" w:rsidRDefault="00C52888" w:rsidP="00C52888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C52888" w:rsidRPr="005E2E54" w:rsidTr="00BB76B2">
        <w:tc>
          <w:tcPr>
            <w:tcW w:w="8522" w:type="dxa"/>
            <w:shd w:val="clear" w:color="auto" w:fill="D9D9D9"/>
          </w:tcPr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>module add_32_Test;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301BE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301BE">
              <w:rPr>
                <w:rFonts w:ascii="Courier New" w:hAnsi="Courier New" w:cs="Courier New"/>
                <w:sz w:val="20"/>
                <w:szCs w:val="20"/>
              </w:rPr>
              <w:t xml:space="preserve"> [31:0] a;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7301BE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7301BE">
              <w:rPr>
                <w:rFonts w:ascii="Courier New" w:hAnsi="Courier New" w:cs="Courier New"/>
                <w:sz w:val="20"/>
                <w:szCs w:val="20"/>
              </w:rPr>
              <w:t xml:space="preserve"> [31:0] b;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wire [31:0] c;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 xml:space="preserve">add_32 </w:t>
            </w:r>
            <w:proofErr w:type="spellStart"/>
            <w:r w:rsidRPr="007301BE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7301BE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7301BE">
              <w:rPr>
                <w:rFonts w:ascii="Courier New" w:hAnsi="Courier New" w:cs="Courier New"/>
                <w:sz w:val="20"/>
                <w:szCs w:val="20"/>
              </w:rPr>
              <w:t>.a</w:t>
            </w:r>
            <w:proofErr w:type="gramEnd"/>
            <w:r w:rsidRPr="007301BE">
              <w:rPr>
                <w:rFonts w:ascii="Courier New" w:hAnsi="Courier New" w:cs="Courier New"/>
                <w:sz w:val="20"/>
                <w:szCs w:val="20"/>
              </w:rPr>
              <w:t xml:space="preserve">(a), 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7301BE">
              <w:rPr>
                <w:rFonts w:ascii="Courier New" w:hAnsi="Courier New" w:cs="Courier New"/>
                <w:sz w:val="20"/>
                <w:szCs w:val="20"/>
              </w:rPr>
              <w:t>.b</w:t>
            </w:r>
            <w:proofErr w:type="gramEnd"/>
            <w:r w:rsidRPr="007301BE">
              <w:rPr>
                <w:rFonts w:ascii="Courier New" w:hAnsi="Courier New" w:cs="Courier New"/>
                <w:sz w:val="20"/>
                <w:szCs w:val="20"/>
              </w:rPr>
              <w:t xml:space="preserve">(b), 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.c(c)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a = 1;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b = 0;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b = 1;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7301BE" w:rsidRPr="007301BE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7301BE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C52888" w:rsidRPr="005E2E54" w:rsidRDefault="007301BE" w:rsidP="007301BE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7301BE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7301BE" w:rsidRDefault="007301BE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测试结果：</w:t>
      </w:r>
    </w:p>
    <w:p w:rsidR="007301BE" w:rsidRPr="00C52888" w:rsidRDefault="007301BE" w:rsidP="004D15E2">
      <w:pPr>
        <w:rPr>
          <w:rFonts w:ascii="Times New Roman" w:hAnsi="Times New Roman"/>
        </w:rPr>
      </w:pPr>
      <w:r w:rsidRPr="007301BE">
        <w:rPr>
          <w:rFonts w:ascii="Times New Roman" w:hAnsi="Times New Roman"/>
          <w:noProof/>
        </w:rPr>
        <w:drawing>
          <wp:inline distT="0" distB="0" distL="0" distR="0">
            <wp:extent cx="5274310" cy="716487"/>
            <wp:effectExtent l="0" t="0" r="0" b="0"/>
            <wp:docPr id="9" name="图片 9" descr="C:\Users\asus\Documents\Tencent Files\897735626\FileRecv\MobileFile\Image\C{}DVJWS073}ER821D7RI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ocuments\Tencent Files\897735626\FileRecv\MobileFile\Image\C{}DVJWS073}ER821D7RILY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A5" w:rsidRDefault="001247A5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</w:t>
      </w:r>
      <w:r w:rsidR="00C52888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.</w:t>
      </w:r>
      <w:r w:rsidR="00C52888">
        <w:rPr>
          <w:rFonts w:ascii="Times New Roman" w:hAnsi="Times New Roman" w:hint="eastAsia"/>
        </w:rPr>
        <w:t>5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32</w:t>
      </w:r>
      <w:r>
        <w:rPr>
          <w:rFonts w:ascii="Times New Roman" w:hAnsi="Times New Roman" w:hint="eastAsia"/>
        </w:rPr>
        <w:t>位加减器</w:t>
      </w:r>
      <w:r>
        <w:rPr>
          <w:rFonts w:ascii="Times New Roman" w:hAnsi="Times New Roman" w:hint="eastAsia"/>
        </w:rPr>
        <w:t xml:space="preserve"> ADC</w:t>
      </w:r>
    </w:p>
    <w:p w:rsidR="00EC2DC2" w:rsidRPr="000835D8" w:rsidRDefault="00EC2DC2" w:rsidP="00EC2DC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EC2DC2" w:rsidRPr="005E2E54" w:rsidTr="00F27EFC">
        <w:tc>
          <w:tcPr>
            <w:tcW w:w="8522" w:type="dxa"/>
            <w:shd w:val="clear" w:color="auto" w:fill="D9D9D9"/>
          </w:tcPr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 w:hint="eastAsia"/>
                <w:sz w:val="20"/>
                <w:szCs w:val="20"/>
              </w:rPr>
            </w:pP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 xml:space="preserve">module ADC32(input [31:0] A, 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  <w:t>//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>带进位的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>32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>位加减器，考虑无符号数兼容。在设计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>ALU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>的</w:t>
            </w:r>
            <w:proofErr w:type="spellStart"/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>slt</w:t>
            </w:r>
            <w:proofErr w:type="spellEnd"/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>指令上有区别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 xml:space="preserve"> input [31:0] B, 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 w:hint="eastAsia"/>
                <w:sz w:val="20"/>
                <w:szCs w:val="20"/>
              </w:rPr>
            </w:pP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lastRenderedPageBreak/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  <w:t xml:space="preserve"> input C0,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  <w:t>//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>最低进位输入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 xml:space="preserve"> output [31:0] S,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 w:hint="eastAsia"/>
                <w:sz w:val="20"/>
                <w:szCs w:val="20"/>
              </w:rPr>
            </w:pP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  <w:t xml:space="preserve"> output Co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ab/>
              <w:t>//</w:t>
            </w:r>
            <w:r w:rsidRPr="00EC2DC2">
              <w:rPr>
                <w:rFonts w:ascii="Courier New" w:hAnsi="Courier New" w:cs="Courier New" w:hint="eastAsia"/>
                <w:sz w:val="20"/>
                <w:szCs w:val="20"/>
              </w:rPr>
              <w:t>修改逻辑符号，将进位分开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 xml:space="preserve">  );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 w:hint="eastAsia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 xml:space="preserve">wire </w:t>
            </w:r>
            <w:proofErr w:type="spellStart"/>
            <w:r w:rsidRPr="00EC2DC2">
              <w:rPr>
                <w:rFonts w:ascii="Courier New" w:hAnsi="Courier New" w:cs="Courier New"/>
                <w:sz w:val="20"/>
                <w:szCs w:val="20"/>
              </w:rPr>
              <w:t>B_Notation</w:t>
            </w:r>
            <w:proofErr w:type="spell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 = C0 ^ 1'b0;</w:t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 xml:space="preserve">assign {Co, S} = </w:t>
            </w:r>
            <w:proofErr w:type="spellStart"/>
            <w:r w:rsidRPr="00EC2DC2">
              <w:rPr>
                <w:rFonts w:ascii="Courier New" w:hAnsi="Courier New" w:cs="Courier New"/>
                <w:sz w:val="20"/>
                <w:szCs w:val="20"/>
              </w:rPr>
              <w:t>B_Notation</w:t>
            </w:r>
            <w:proofErr w:type="spell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? A + </w:t>
            </w:r>
            <w:proofErr w:type="gramStart"/>
            <w:r w:rsidRPr="00EC2DC2">
              <w:rPr>
                <w:rFonts w:ascii="Courier New" w:hAnsi="Courier New" w:cs="Courier New"/>
                <w:sz w:val="20"/>
                <w:szCs w:val="20"/>
              </w:rPr>
              <w:t>B :</w:t>
            </w:r>
            <w:proofErr w:type="gram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 A - B;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EC2DC2" w:rsidRPr="005E2E54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C2DC2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EC2DC2" w:rsidRDefault="00EC2DC2" w:rsidP="00EC2DC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EC2DC2" w:rsidRPr="005E2E54" w:rsidTr="00F27EFC">
        <w:tc>
          <w:tcPr>
            <w:tcW w:w="8522" w:type="dxa"/>
            <w:shd w:val="clear" w:color="auto" w:fill="D9D9D9"/>
          </w:tcPr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>module ADC32_test;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C2DC2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 [31:0] A;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C2DC2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 [31:0] B;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EC2DC2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 C0;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wire [31:0] S;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wire Co;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 xml:space="preserve">ADC32 </w:t>
            </w:r>
            <w:proofErr w:type="spellStart"/>
            <w:r w:rsidRPr="00EC2DC2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EC2DC2">
              <w:rPr>
                <w:rFonts w:ascii="Courier New" w:hAnsi="Courier New" w:cs="Courier New"/>
                <w:sz w:val="20"/>
                <w:szCs w:val="20"/>
              </w:rPr>
              <w:t>.A</w:t>
            </w:r>
            <w:proofErr w:type="gram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(A), 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EC2DC2">
              <w:rPr>
                <w:rFonts w:ascii="Courier New" w:hAnsi="Courier New" w:cs="Courier New"/>
                <w:sz w:val="20"/>
                <w:szCs w:val="20"/>
              </w:rPr>
              <w:t>.B</w:t>
            </w:r>
            <w:proofErr w:type="gram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(B), 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 xml:space="preserve">.C0(C0), 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EC2DC2">
              <w:rPr>
                <w:rFonts w:ascii="Courier New" w:hAnsi="Courier New" w:cs="Courier New"/>
                <w:sz w:val="20"/>
                <w:szCs w:val="20"/>
              </w:rPr>
              <w:t>.S</w:t>
            </w:r>
            <w:proofErr w:type="gramEnd"/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(S), 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EC2DC2">
              <w:rPr>
                <w:rFonts w:ascii="Courier New" w:hAnsi="Courier New" w:cs="Courier New"/>
                <w:sz w:val="20"/>
                <w:szCs w:val="20"/>
              </w:rPr>
              <w:t>.Co</w:t>
            </w:r>
            <w:proofErr w:type="gramEnd"/>
            <w:r w:rsidRPr="00EC2DC2">
              <w:rPr>
                <w:rFonts w:ascii="Courier New" w:hAnsi="Courier New" w:cs="Courier New"/>
                <w:sz w:val="20"/>
                <w:szCs w:val="20"/>
              </w:rPr>
              <w:t>(Co)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A = 0;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B = 0;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C0 = 0;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C0 = 1;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A = 0;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B = 32'hFFFFFFFF;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A = 1;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B = 1;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C0 = 0;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EC2DC2" w:rsidRPr="00EC2DC2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EC2DC2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EC2DC2" w:rsidRPr="005E2E54" w:rsidRDefault="00EC2DC2" w:rsidP="00EC2DC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C2DC2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EC2DC2" w:rsidRDefault="00EC2DC2" w:rsidP="00EC2DC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测试结果：</w:t>
      </w:r>
    </w:p>
    <w:p w:rsidR="00EC2DC2" w:rsidRDefault="00EC2DC2" w:rsidP="00EC2DC2">
      <w:pPr>
        <w:rPr>
          <w:rFonts w:ascii="Times New Roman" w:hAnsi="Times New Roman"/>
        </w:rPr>
      </w:pPr>
      <w:r w:rsidRPr="00EC2DC2">
        <w:rPr>
          <w:rFonts w:ascii="Times New Roman" w:hAnsi="Times New Roman"/>
          <w:noProof/>
        </w:rPr>
        <w:drawing>
          <wp:inline distT="0" distB="0" distL="0" distR="0">
            <wp:extent cx="5274310" cy="807979"/>
            <wp:effectExtent l="0" t="0" r="2540" b="0"/>
            <wp:docPr id="17" name="图片 17" descr="C:\Users\asus\AppData\Roaming\Tencent\Users\897735626\TIM\WinTemp\RichOle\_T3N7%ASFA12Z0M88P)MI@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Roaming\Tencent\Users\897735626\TIM\WinTemp\RichOle\_T3N7%ASFA12Z0M88P)MI@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DC2" w:rsidRDefault="00EC2DC2" w:rsidP="004D15E2">
      <w:pPr>
        <w:rPr>
          <w:rFonts w:ascii="Times New Roman" w:hAnsi="Times New Roman"/>
        </w:rPr>
      </w:pPr>
      <w:r w:rsidRPr="00EC2DC2">
        <w:rPr>
          <w:rFonts w:ascii="Times New Roman" w:hAnsi="Times New Roman"/>
          <w:noProof/>
        </w:rPr>
        <w:lastRenderedPageBreak/>
        <w:drawing>
          <wp:inline distT="0" distB="0" distL="0" distR="0">
            <wp:extent cx="5274310" cy="855441"/>
            <wp:effectExtent l="0" t="0" r="2540" b="1905"/>
            <wp:docPr id="18" name="图片 18" descr="C:\Users\asus\AppData\Roaming\Tencent\Users\897735626\TIM\WinTemp\RichOle\I3%MLO2]`W~0[{WQ%_F4Q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Roaming\Tencent\Users\897735626\TIM\WinTemp\RichOle\I3%MLO2]`W~0[{WQ%_F4Q7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1247A5" w:rsidRDefault="001247A5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</w:t>
      </w:r>
      <w:r w:rsidR="00C52888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.</w:t>
      </w:r>
      <w:r w:rsidR="00C52888">
        <w:rPr>
          <w:rFonts w:ascii="Times New Roman" w:hAnsi="Times New Roman" w:hint="eastAsia"/>
        </w:rPr>
        <w:t>6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与运算</w:t>
      </w:r>
    </w:p>
    <w:p w:rsidR="00D01D8C" w:rsidRPr="000835D8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>module and32(input [31:0] A,</w:t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 input [31:0] B,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 output [31:0] res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 );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  <w:t>assign res = A &amp; B;</w:t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  <w:t>//32</w:t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>位与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5E2E54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>module and32_test;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[31:0] A;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[31:0] B;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wire [31:0] res;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and32 </w:t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1D8C">
              <w:rPr>
                <w:rFonts w:ascii="Courier New" w:hAnsi="Courier New" w:cs="Courier New"/>
                <w:sz w:val="20"/>
                <w:szCs w:val="20"/>
              </w:rPr>
              <w:t>.A</w:t>
            </w:r>
            <w:proofErr w:type="gram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(A),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1D8C">
              <w:rPr>
                <w:rFonts w:ascii="Courier New" w:hAnsi="Courier New" w:cs="Courier New"/>
                <w:sz w:val="20"/>
                <w:szCs w:val="20"/>
              </w:rPr>
              <w:t>.B</w:t>
            </w:r>
            <w:proofErr w:type="gram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(B),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.res(res)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Add stimulus here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  <w:p w:rsidR="00D01D8C" w:rsidRPr="005E2E54" w:rsidRDefault="00D01D8C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测试结果：</w:t>
      </w:r>
    </w:p>
    <w:p w:rsidR="00D01D8C" w:rsidRDefault="00D01D8C" w:rsidP="004D15E2">
      <w:pPr>
        <w:rPr>
          <w:rFonts w:ascii="Times New Roman" w:hAnsi="Times New Roman"/>
        </w:rPr>
      </w:pPr>
      <w:r w:rsidRPr="00D01D8C">
        <w:rPr>
          <w:rFonts w:ascii="Times New Roman" w:hAnsi="Times New Roman"/>
          <w:noProof/>
        </w:rPr>
        <w:drawing>
          <wp:inline distT="0" distB="0" distL="0" distR="0">
            <wp:extent cx="5274310" cy="542788"/>
            <wp:effectExtent l="0" t="0" r="0" b="0"/>
            <wp:docPr id="10" name="图片 10" descr="C:\Users\asus\Documents\Tencent Files\897735626\FileRecv\MobileFile\Image\T@AV9MM$LD6}QGJ(G6(HC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ocuments\Tencent Files\897735626\FileRecv\MobileFile\Image\T@AV9MM$LD6}QGJ(G6(HC5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A5" w:rsidRDefault="001247A5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4.</w:t>
      </w:r>
      <w:r w:rsidR="00C52888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.</w:t>
      </w:r>
      <w:r w:rsidR="00C52888">
        <w:rPr>
          <w:rFonts w:ascii="Times New Roman" w:hAnsi="Times New Roman" w:hint="eastAsia"/>
        </w:rPr>
        <w:t>7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或运算</w:t>
      </w:r>
    </w:p>
    <w:p w:rsidR="00D01D8C" w:rsidRPr="000835D8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>module or32(input [31:0] A,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input [31:0] B,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output [31:0] res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  <w:t>assign res = A | B;</w:t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  <w:t>//32</w:t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>位数或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5E2E54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module </w:t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or_Test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[31:0] A;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[31:0] B;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wire [31:0] res;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or32 </w:t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1D8C">
              <w:rPr>
                <w:rFonts w:ascii="Courier New" w:hAnsi="Courier New" w:cs="Courier New"/>
                <w:sz w:val="20"/>
                <w:szCs w:val="20"/>
              </w:rPr>
              <w:t>.A</w:t>
            </w:r>
            <w:proofErr w:type="gram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(A),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1D8C">
              <w:rPr>
                <w:rFonts w:ascii="Courier New" w:hAnsi="Courier New" w:cs="Courier New"/>
                <w:sz w:val="20"/>
                <w:szCs w:val="20"/>
              </w:rPr>
              <w:t>.B</w:t>
            </w:r>
            <w:proofErr w:type="gram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(B),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.res(res)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  <w:t>B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D01D8C" w:rsidRPr="005E2E54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测试结果：</w:t>
      </w:r>
    </w:p>
    <w:p w:rsidR="00D01D8C" w:rsidRDefault="00D01D8C" w:rsidP="004D15E2">
      <w:pPr>
        <w:rPr>
          <w:rFonts w:ascii="Times New Roman" w:hAnsi="Times New Roman"/>
        </w:rPr>
      </w:pPr>
      <w:r w:rsidRPr="00D01D8C">
        <w:rPr>
          <w:rFonts w:ascii="Times New Roman" w:hAnsi="Times New Roman"/>
          <w:noProof/>
        </w:rPr>
        <w:drawing>
          <wp:inline distT="0" distB="0" distL="0" distR="0">
            <wp:extent cx="5274310" cy="733271"/>
            <wp:effectExtent l="0" t="0" r="0" b="0"/>
            <wp:docPr id="12" name="图片 12" descr="C:\Users\asus\Documents\Tencent Files\897735626\FileRecv\MobileFile\Image\@35])]H%A@NIV)}Y`JB%S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ocuments\Tencent Files\897735626\FileRecv\MobileFile\Image\@35])]H%A@NIV)}Y`JB%SF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A5" w:rsidRDefault="001247A5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</w:t>
      </w:r>
      <w:r w:rsidR="00C52888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.</w:t>
      </w:r>
      <w:r w:rsidR="00C52888">
        <w:rPr>
          <w:rFonts w:ascii="Times New Roman" w:hAnsi="Times New Roman" w:hint="eastAsia"/>
        </w:rPr>
        <w:t>8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或非运算</w:t>
      </w:r>
    </w:p>
    <w:p w:rsidR="00D01D8C" w:rsidRPr="000835D8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>module nor32(input [31:0] A,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 input [31:0] B,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 output [31:0] res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 );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  <w:t>assign res = ~(A|B);</w:t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  <w:t>//32</w:t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>位或非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5E2E54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lastRenderedPageBreak/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module </w:t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nor_Test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[31:0] A;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[31:0] B;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wire [31:0] res;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nor32 </w:t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1D8C">
              <w:rPr>
                <w:rFonts w:ascii="Courier New" w:hAnsi="Courier New" w:cs="Courier New"/>
                <w:sz w:val="20"/>
                <w:szCs w:val="20"/>
              </w:rPr>
              <w:t>.A</w:t>
            </w:r>
            <w:proofErr w:type="gram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(A),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1D8C">
              <w:rPr>
                <w:rFonts w:ascii="Courier New" w:hAnsi="Courier New" w:cs="Courier New"/>
                <w:sz w:val="20"/>
                <w:szCs w:val="20"/>
              </w:rPr>
              <w:t>.B</w:t>
            </w:r>
            <w:proofErr w:type="gram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(B),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.res(res)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D01D8C" w:rsidRPr="005E2E54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测试结果：</w:t>
      </w:r>
    </w:p>
    <w:p w:rsidR="00D01D8C" w:rsidRDefault="00D01D8C" w:rsidP="004D15E2">
      <w:pPr>
        <w:rPr>
          <w:rFonts w:ascii="Times New Roman" w:hAnsi="Times New Roman"/>
        </w:rPr>
      </w:pPr>
      <w:r w:rsidRPr="00D01D8C">
        <w:rPr>
          <w:rFonts w:ascii="Times New Roman" w:hAnsi="Times New Roman"/>
          <w:noProof/>
        </w:rPr>
        <w:drawing>
          <wp:inline distT="0" distB="0" distL="0" distR="0">
            <wp:extent cx="5274310" cy="713643"/>
            <wp:effectExtent l="0" t="0" r="0" b="0"/>
            <wp:docPr id="13" name="图片 13" descr="C:\Users\asus\Documents\Tencent Files\897735626\FileRecv\MobileFile\Image\VFG~]HIT4_DQT8Q7(GY3H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ocuments\Tencent Files\897735626\FileRecv\MobileFile\Image\VFG~]HIT4_DQT8Q7(GY3H`U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A5" w:rsidRDefault="001247A5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</w:t>
      </w:r>
      <w:r w:rsidR="00C52888"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.</w:t>
      </w:r>
      <w:r w:rsidR="00C52888">
        <w:rPr>
          <w:rFonts w:ascii="Times New Roman" w:hAnsi="Times New Roman" w:hint="eastAsia"/>
        </w:rPr>
        <w:t>9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异或运算</w:t>
      </w:r>
    </w:p>
    <w:p w:rsidR="00D01D8C" w:rsidRPr="000835D8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>module xor32(input [31:0] A,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 input [31:0] B,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 output [31:0] res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  <w:t>assign res = A ^ B;</w:t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ab/>
              <w:t>//32</w:t>
            </w:r>
            <w:r w:rsidRPr="00D01D8C">
              <w:rPr>
                <w:rFonts w:ascii="Courier New" w:hAnsi="Courier New" w:cs="Courier New" w:hint="eastAsia"/>
                <w:sz w:val="20"/>
                <w:szCs w:val="20"/>
              </w:rPr>
              <w:t>位或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5E2E54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module </w:t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xor_Test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[31:0] A;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[31:0] B;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  <w:t>wire [31:0] res;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 xml:space="preserve">xor32 </w:t>
            </w: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1D8C">
              <w:rPr>
                <w:rFonts w:ascii="Courier New" w:hAnsi="Courier New" w:cs="Courier New"/>
                <w:sz w:val="20"/>
                <w:szCs w:val="20"/>
              </w:rPr>
              <w:t>.A</w:t>
            </w:r>
            <w:proofErr w:type="gram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(A),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D01D8C">
              <w:rPr>
                <w:rFonts w:ascii="Courier New" w:hAnsi="Courier New" w:cs="Courier New"/>
                <w:sz w:val="20"/>
                <w:szCs w:val="20"/>
              </w:rPr>
              <w:t>.B</w:t>
            </w:r>
            <w:proofErr w:type="gramEnd"/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(B), 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.res(res)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A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B = 32'b0;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D01D8C" w:rsidRPr="00D01D8C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D01D8C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D01D8C" w:rsidRPr="005E2E54" w:rsidRDefault="00D01D8C" w:rsidP="00D01D8C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1D8C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测试结果：</w:t>
      </w:r>
    </w:p>
    <w:p w:rsidR="00D01D8C" w:rsidRDefault="00D01D8C" w:rsidP="004D15E2">
      <w:pPr>
        <w:rPr>
          <w:rFonts w:ascii="Times New Roman" w:hAnsi="Times New Roman"/>
        </w:rPr>
      </w:pPr>
      <w:r w:rsidRPr="00D01D8C">
        <w:rPr>
          <w:rFonts w:ascii="Times New Roman" w:hAnsi="Times New Roman"/>
          <w:noProof/>
        </w:rPr>
        <w:drawing>
          <wp:inline distT="0" distB="0" distL="0" distR="0">
            <wp:extent cx="5274310" cy="654613"/>
            <wp:effectExtent l="0" t="0" r="0" b="0"/>
            <wp:docPr id="14" name="图片 14" descr="C:\Users\asus\Documents\Tencent Files\897735626\FileRecv\MobileFile\Image\%]L9X`XK`SRB_9[@I]1C2A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ocuments\Tencent Files\897735626\FileRecv\MobileFile\Image\%]L9X`XK`SRB_9[@I]1C2AJ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A5" w:rsidRDefault="001247A5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</w:t>
      </w:r>
      <w:r w:rsidR="00C52888">
        <w:rPr>
          <w:rFonts w:ascii="Times New Roman" w:hAnsi="Times New Roman" w:hint="eastAsia"/>
        </w:rPr>
        <w:t>1.10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位或运算</w:t>
      </w:r>
    </w:p>
    <w:p w:rsidR="00D01D8C" w:rsidRPr="000835D8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BF1C77">
              <w:rPr>
                <w:rFonts w:ascii="Courier New" w:hAnsi="Courier New" w:cs="Courier New"/>
                <w:sz w:val="20"/>
                <w:szCs w:val="20"/>
              </w:rPr>
              <w:t>module  or</w:t>
            </w:r>
            <w:proofErr w:type="gramEnd"/>
            <w:r w:rsidRPr="00BF1C77">
              <w:rPr>
                <w:rFonts w:ascii="Courier New" w:hAnsi="Courier New" w:cs="Courier New"/>
                <w:sz w:val="20"/>
                <w:szCs w:val="20"/>
              </w:rPr>
              <w:t>_bit_32(input [31:0] A,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output o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 xml:space="preserve">  );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ab/>
              <w:t>assign o = ~(|A);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ab/>
              <w:t>//32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位数“位或”输出（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32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位数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=0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，输出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o=1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）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5E2E54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1C77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>module or_bit_32_Test;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BF1C77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 [31:0] A;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wire o;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 xml:space="preserve">or_bit_32 </w:t>
            </w:r>
            <w:proofErr w:type="spellStart"/>
            <w:r w:rsidRPr="00BF1C77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F1C77">
              <w:rPr>
                <w:rFonts w:ascii="Courier New" w:hAnsi="Courier New" w:cs="Courier New"/>
                <w:sz w:val="20"/>
                <w:szCs w:val="20"/>
              </w:rPr>
              <w:t>.A</w:t>
            </w:r>
            <w:proofErr w:type="gramEnd"/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(A), 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F1C77">
              <w:rPr>
                <w:rFonts w:ascii="Courier New" w:hAnsi="Courier New" w:cs="Courier New"/>
                <w:sz w:val="20"/>
                <w:szCs w:val="20"/>
              </w:rPr>
              <w:t>.o</w:t>
            </w:r>
            <w:proofErr w:type="gramEnd"/>
            <w:r w:rsidRPr="00BF1C77">
              <w:rPr>
                <w:rFonts w:ascii="Courier New" w:hAnsi="Courier New" w:cs="Courier New"/>
                <w:sz w:val="20"/>
                <w:szCs w:val="20"/>
              </w:rPr>
              <w:t>(o)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A = 0;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lastRenderedPageBreak/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A = 1;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sz w:val="20"/>
                <w:szCs w:val="20"/>
              </w:rPr>
              <w:tab/>
              <w:t>A = 32'hFFFFFFFF;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D01D8C" w:rsidRPr="005E2E54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1C77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测试结果：</w:t>
      </w:r>
    </w:p>
    <w:p w:rsidR="00D01D8C" w:rsidRDefault="00BF1C77" w:rsidP="004D15E2">
      <w:pPr>
        <w:rPr>
          <w:rFonts w:ascii="Times New Roman" w:hAnsi="Times New Roman"/>
        </w:rPr>
      </w:pPr>
      <w:r w:rsidRPr="00BF1C77">
        <w:rPr>
          <w:rFonts w:ascii="Times New Roman" w:hAnsi="Times New Roman"/>
          <w:noProof/>
        </w:rPr>
        <w:drawing>
          <wp:inline distT="0" distB="0" distL="0" distR="0">
            <wp:extent cx="5274310" cy="608574"/>
            <wp:effectExtent l="0" t="0" r="0" b="0"/>
            <wp:docPr id="15" name="图片 15" descr="C:\Users\asus\Documents\Tencent Files\897735626\FileRecv\MobileFile\Image\~NL[YWQ4MI90{)K[V%%95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ocuments\Tencent Files\897735626\FileRecv\MobileFile\Image\~NL[YWQ4MI90{)K[V%%95OX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7A5" w:rsidRDefault="001247A5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</w:t>
      </w:r>
      <w:r w:rsidR="00C52888">
        <w:rPr>
          <w:rFonts w:ascii="Times New Roman" w:hAnsi="Times New Roman" w:hint="eastAsia"/>
        </w:rPr>
        <w:t>1.11</w:t>
      </w:r>
      <w:r w:rsidR="00C52888">
        <w:rPr>
          <w:rFonts w:ascii="Times New Roman" w:hAnsi="Times New Roman"/>
        </w:rPr>
        <w:t xml:space="preserve"> </w:t>
      </w:r>
      <w:r w:rsidR="00C52888">
        <w:rPr>
          <w:rFonts w:ascii="Times New Roman" w:hAnsi="Times New Roman" w:hint="eastAsia"/>
        </w:rPr>
        <w:t>右移</w:t>
      </w:r>
    </w:p>
    <w:p w:rsidR="00D01D8C" w:rsidRPr="000835D8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>module srl32(input [31:0] A,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 xml:space="preserve"> input [31:0] B,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 xml:space="preserve"> output [31:0] res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ab/>
              <w:t>assign res = B&gt;&gt;A[4:0];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ab/>
              <w:t>//32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位数右移。移动位数为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A</w:t>
            </w:r>
            <w:r w:rsidRPr="00BF1C77">
              <w:rPr>
                <w:rFonts w:ascii="Courier New" w:hAnsi="Courier New" w:cs="Courier New" w:hint="eastAsia"/>
                <w:sz w:val="20"/>
                <w:szCs w:val="20"/>
              </w:rPr>
              <w:t>的后五位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D01D8C" w:rsidRPr="005E2E54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1C77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>module srl32_Test;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BF1C77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 [31:0] A;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BF1C77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 [31:0] B;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wire [31:0] res;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 xml:space="preserve">srl32 </w:t>
            </w:r>
            <w:proofErr w:type="spellStart"/>
            <w:r w:rsidRPr="00BF1C77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F1C77">
              <w:rPr>
                <w:rFonts w:ascii="Courier New" w:hAnsi="Courier New" w:cs="Courier New"/>
                <w:sz w:val="20"/>
                <w:szCs w:val="20"/>
              </w:rPr>
              <w:t>.A</w:t>
            </w:r>
            <w:proofErr w:type="gramEnd"/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(A), 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F1C77">
              <w:rPr>
                <w:rFonts w:ascii="Courier New" w:hAnsi="Courier New" w:cs="Courier New"/>
                <w:sz w:val="20"/>
                <w:szCs w:val="20"/>
              </w:rPr>
              <w:t>.B</w:t>
            </w:r>
            <w:proofErr w:type="gramEnd"/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(B), 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.res(res)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A = 0;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B = 32'h80000000;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A = 1;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A = 2;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A = 32'h0000001F;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#100;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A = 32'h0000011F;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BF1C77" w:rsidRPr="00BF1C77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F1C77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D01D8C" w:rsidRPr="005E2E54" w:rsidRDefault="00BF1C77" w:rsidP="00BF1C7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1C77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测试结果：</w:t>
      </w:r>
    </w:p>
    <w:p w:rsidR="00D01D8C" w:rsidRDefault="00BF1C77" w:rsidP="004D15E2">
      <w:pPr>
        <w:rPr>
          <w:rFonts w:ascii="Times New Roman" w:hAnsi="Times New Roman"/>
        </w:rPr>
      </w:pPr>
      <w:r w:rsidRPr="00BF1C77">
        <w:rPr>
          <w:rFonts w:ascii="Times New Roman" w:hAnsi="Times New Roman"/>
          <w:noProof/>
        </w:rPr>
        <w:lastRenderedPageBreak/>
        <w:drawing>
          <wp:inline distT="0" distB="0" distL="0" distR="0">
            <wp:extent cx="5274310" cy="581890"/>
            <wp:effectExtent l="0" t="0" r="0" b="0"/>
            <wp:docPr id="16" name="图片 16" descr="C:\Users\asus\AppData\Roaming\Tencent\Users\897735626\TIM\WinTemp\RichOle\CSPV%916Q]C~(S0FIIFRC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Roaming\Tencent\Users\897735626\TIM\WinTemp\RichOle\CSPV%916Q]C~(S0FIIFRC5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888" w:rsidRDefault="00C52888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4.1.12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符号位扩展</w:t>
      </w:r>
    </w:p>
    <w:p w:rsidR="00D01D8C" w:rsidRPr="000835D8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>module Ext_32(input [15:0] imm_16,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B76B2">
              <w:rPr>
                <w:rFonts w:ascii="Courier New" w:hAnsi="Courier New" w:cs="Courier New"/>
                <w:sz w:val="20"/>
                <w:szCs w:val="20"/>
              </w:rPr>
              <w:t>output[</w:t>
            </w:r>
            <w:proofErr w:type="gramEnd"/>
            <w:r w:rsidRPr="00BB76B2">
              <w:rPr>
                <w:rFonts w:ascii="Courier New" w:hAnsi="Courier New" w:cs="Courier New"/>
                <w:sz w:val="20"/>
                <w:szCs w:val="20"/>
              </w:rPr>
              <w:t>31:0] Imm_32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 xml:space="preserve"> );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 w:hint="eastAsia"/>
                <w:sz w:val="20"/>
                <w:szCs w:val="20"/>
              </w:rPr>
              <w:tab/>
              <w:t>assign Imm_32 = {{16{imm_16[15]}},imm_16} ;</w:t>
            </w:r>
            <w:r w:rsidRPr="00BB76B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 w:hint="eastAsia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 w:hint="eastAsia"/>
                <w:sz w:val="20"/>
                <w:szCs w:val="20"/>
              </w:rPr>
              <w:tab/>
              <w:t>//</w:t>
            </w:r>
            <w:r w:rsidRPr="00BB76B2">
              <w:rPr>
                <w:rFonts w:ascii="Courier New" w:hAnsi="Courier New" w:cs="Courier New" w:hint="eastAsia"/>
                <w:sz w:val="20"/>
                <w:szCs w:val="20"/>
              </w:rPr>
              <w:t>扩展为</w:t>
            </w:r>
            <w:r w:rsidRPr="00BB76B2">
              <w:rPr>
                <w:rFonts w:ascii="Courier New" w:hAnsi="Courier New" w:cs="Courier New" w:hint="eastAsia"/>
                <w:sz w:val="20"/>
                <w:szCs w:val="20"/>
              </w:rPr>
              <w:t>32</w:t>
            </w:r>
            <w:r w:rsidRPr="00BB76B2">
              <w:rPr>
                <w:rFonts w:ascii="Courier New" w:hAnsi="Courier New" w:cs="Courier New" w:hint="eastAsia"/>
                <w:sz w:val="20"/>
                <w:szCs w:val="20"/>
              </w:rPr>
              <w:t>位符号数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D01D8C" w:rsidRPr="005E2E54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B76B2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D01D8C" w:rsidRPr="005E2E54" w:rsidTr="00BB76B2">
        <w:tc>
          <w:tcPr>
            <w:tcW w:w="8522" w:type="dxa"/>
            <w:shd w:val="clear" w:color="auto" w:fill="D9D9D9"/>
          </w:tcPr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>module Ext_32_Test;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// Inputs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BB76B2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BB76B2">
              <w:rPr>
                <w:rFonts w:ascii="Courier New" w:hAnsi="Courier New" w:cs="Courier New"/>
                <w:sz w:val="20"/>
                <w:szCs w:val="20"/>
              </w:rPr>
              <w:t xml:space="preserve"> [15:0] imm_16;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// Outputs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wire [31:0] Imm_32;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// Instantiate the Unit Under Test (UUT)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 xml:space="preserve">Ext_32 </w:t>
            </w:r>
            <w:proofErr w:type="spellStart"/>
            <w:r w:rsidRPr="00BB76B2">
              <w:rPr>
                <w:rFonts w:ascii="Courier New" w:hAnsi="Courier New" w:cs="Courier New"/>
                <w:sz w:val="20"/>
                <w:szCs w:val="20"/>
              </w:rPr>
              <w:t>uut</w:t>
            </w:r>
            <w:proofErr w:type="spellEnd"/>
            <w:r w:rsidRPr="00BB76B2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B76B2">
              <w:rPr>
                <w:rFonts w:ascii="Courier New" w:hAnsi="Courier New" w:cs="Courier New"/>
                <w:sz w:val="20"/>
                <w:szCs w:val="20"/>
              </w:rPr>
              <w:t>.imm</w:t>
            </w:r>
            <w:proofErr w:type="gramEnd"/>
            <w:r w:rsidRPr="00BB76B2">
              <w:rPr>
                <w:rFonts w:ascii="Courier New" w:hAnsi="Courier New" w:cs="Courier New"/>
                <w:sz w:val="20"/>
                <w:szCs w:val="20"/>
              </w:rPr>
              <w:t xml:space="preserve">_16(imm_16), 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B76B2">
              <w:rPr>
                <w:rFonts w:ascii="Courier New" w:hAnsi="Courier New" w:cs="Courier New"/>
                <w:sz w:val="20"/>
                <w:szCs w:val="20"/>
              </w:rPr>
              <w:t>.Imm</w:t>
            </w:r>
            <w:proofErr w:type="gramEnd"/>
            <w:r w:rsidRPr="00BB76B2">
              <w:rPr>
                <w:rFonts w:ascii="Courier New" w:hAnsi="Courier New" w:cs="Courier New"/>
                <w:sz w:val="20"/>
                <w:szCs w:val="20"/>
              </w:rPr>
              <w:t>_32(Imm_32)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initial begin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// Initialize Inputs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imm_16 = 16'hFFFF;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#20;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imm_16 = 16'h7FFF;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#20;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imm_16 = 16'h8000;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BB76B2" w:rsidRPr="00BB76B2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B76B2">
              <w:rPr>
                <w:rFonts w:ascii="Courier New" w:hAnsi="Courier New" w:cs="Courier New"/>
                <w:sz w:val="20"/>
                <w:szCs w:val="20"/>
              </w:rPr>
              <w:t xml:space="preserve">      </w:t>
            </w:r>
          </w:p>
          <w:p w:rsidR="00D01D8C" w:rsidRPr="005E2E54" w:rsidRDefault="00BB76B2" w:rsidP="00BB76B2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B76B2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D01D8C" w:rsidRDefault="00D01D8C" w:rsidP="00D01D8C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测试结果：</w:t>
      </w:r>
    </w:p>
    <w:p w:rsidR="001247A5" w:rsidRDefault="00BB76B2" w:rsidP="004D15E2">
      <w:pPr>
        <w:rPr>
          <w:rFonts w:ascii="Times New Roman" w:hAnsi="Times New Roman"/>
        </w:rPr>
      </w:pPr>
      <w:r w:rsidRPr="00BB76B2">
        <w:rPr>
          <w:rFonts w:ascii="Times New Roman" w:hAnsi="Times New Roman"/>
          <w:noProof/>
        </w:rPr>
        <w:drawing>
          <wp:inline distT="0" distB="0" distL="0" distR="0">
            <wp:extent cx="5274310" cy="947241"/>
            <wp:effectExtent l="0" t="0" r="0" b="0"/>
            <wp:docPr id="4" name="图片 4" descr="C:\Users\asus\AppData\Roaming\Tencent\Users\897735626\TIM\WinTemp\RichOle\L66YOW0LPQ~ZW6Z_0G)@2{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Roaming\Tencent\Users\897735626\TIM\WinTemp\RichOle\L66YOW0LPQ~ZW6Z_0G)@2{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5D8" w:rsidRDefault="000835D8" w:rsidP="000835D8">
      <w:pPr>
        <w:pStyle w:val="2"/>
        <w:rPr>
          <w:rFonts w:ascii="Times New Roman" w:hAnsi="Times New Roman"/>
        </w:rPr>
      </w:pPr>
      <w:r>
        <w:rPr>
          <w:rFonts w:ascii="Times New Roman" w:hAnsi="Times New Roman" w:hint="eastAsia"/>
        </w:rPr>
        <w:t>4.2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OExp</w:t>
      </w:r>
      <w:r>
        <w:rPr>
          <w:rFonts w:ascii="Times New Roman" w:hAnsi="Times New Roman"/>
        </w:rPr>
        <w:t>01-MUX</w:t>
      </w:r>
    </w:p>
    <w:p w:rsidR="000835D8" w:rsidRPr="000835D8" w:rsidRDefault="00BB76B2" w:rsidP="004D15E2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功能</w:t>
      </w:r>
      <w:r w:rsidR="00BA4497">
        <w:rPr>
          <w:rFonts w:ascii="Times New Roman" w:hAnsi="Times New Roman" w:hint="eastAsia"/>
        </w:rPr>
        <w:t>：多路信号显示选择控制。</w:t>
      </w:r>
    </w:p>
    <w:p w:rsidR="00BA4497" w:rsidRPr="000835D8" w:rsidRDefault="00BA4497" w:rsidP="00BA4497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代码如下：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BA4497" w:rsidRPr="005E2E54" w:rsidTr="00FA2231">
        <w:tc>
          <w:tcPr>
            <w:tcW w:w="8522" w:type="dxa"/>
            <w:shd w:val="clear" w:color="auto" w:fill="D9D9D9"/>
          </w:tcPr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>module Multi_8CH32(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input EN,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[2:0] Test,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[63:0]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[63:0]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[31:0] Data0,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[31:0] Test_data1,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[31:0] Test_data2,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[31:0] Test_data3,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[31:0] Test_data4,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[31:0] Test_data5,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[31:0] Test_data6,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input [31:0] Test_data7,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output [7:0]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point_out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output [7:0]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blink_out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output [31:0]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Disp_num</w:t>
            </w:r>
            <w:proofErr w:type="spellEnd"/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);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[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31:0]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disp_data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= 32'hAA5555AA;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[7:0]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cpu_blink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= 8'b11111111,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cpu_point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= 8'b00000000;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>MUX8T1_32 MUX1_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DispData(</w:t>
            </w:r>
            <w:proofErr w:type="gramEnd"/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0(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disp_data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),</w:t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1(Test_data1),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2(Test_data2),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3(Test_data3),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4(Test_data4),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5(Test_data5),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6(Test_data6),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7(Test_data7),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.S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(Test),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.O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Disp_num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>MUX8T1_8 MUX2_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Blink(</w:t>
            </w:r>
            <w:proofErr w:type="gramEnd"/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0(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cpu_blink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1(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[15:8]),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2(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[23:16]),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3(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[31:24]),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4(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[39:32]),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5(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[47:40]),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6(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[55:48]),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7(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[63:56]),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.S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(Test),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.O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blink_out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>);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>MUX8T1_8 MUX3_Point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(.I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0(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cpu_point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1(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[15:8]),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2(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[23:16]),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3(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[31:24]),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4(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[39:32]),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5(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[47:40]),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6(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[55:48]),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.I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7(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[63:56]),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.S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(Test),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.O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point_out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  );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always 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@(</w:t>
            </w:r>
            <w:proofErr w:type="spellStart"/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posedge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) begin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>if (EN) begin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disp_data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&lt;= Data0;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cpu_blink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&lt;=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blink_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7:0];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cpu_point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&lt;=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point_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7:0];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>end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lastRenderedPageBreak/>
              <w:t>else begin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disp_data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&lt;=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Disp_num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cpu_blink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&lt;=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cpu_blink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cpu_point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&lt;=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cpu_point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>end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>end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A4497" w:rsidRPr="005E2E54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0835D8" w:rsidRDefault="000835D8" w:rsidP="004D15E2">
      <w:pPr>
        <w:rPr>
          <w:rFonts w:ascii="Times New Roman" w:hAnsi="Times New Roman"/>
        </w:rPr>
      </w:pPr>
    </w:p>
    <w:p w:rsidR="00BA4497" w:rsidRPr="000835D8" w:rsidRDefault="00BA4497" w:rsidP="00BA4497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时钟代码如下：</w:t>
      </w:r>
      <w:r w:rsidRPr="000835D8">
        <w:rPr>
          <w:rFonts w:ascii="Times New Roman" w:hAnsi="Times New Roman"/>
        </w:rPr>
        <w:t xml:space="preserve"> </w:t>
      </w:r>
    </w:p>
    <w:tbl>
      <w:tblPr>
        <w:tblpPr w:leftFromText="180" w:rightFromText="180" w:vertAnchor="text" w:horzAnchor="margin" w:tblpY="4"/>
        <w:tblW w:w="0" w:type="auto"/>
        <w:shd w:val="clear" w:color="auto" w:fill="D9D9D9"/>
        <w:tblLook w:val="04A0" w:firstRow="1" w:lastRow="0" w:firstColumn="1" w:lastColumn="0" w:noHBand="0" w:noVBand="1"/>
      </w:tblPr>
      <w:tblGrid>
        <w:gridCol w:w="8306"/>
      </w:tblGrid>
      <w:tr w:rsidR="00BA4497" w:rsidRPr="005E2E54" w:rsidTr="00FA2231">
        <w:tc>
          <w:tcPr>
            <w:tcW w:w="8522" w:type="dxa"/>
            <w:shd w:val="clear" w:color="auto" w:fill="D9D9D9"/>
          </w:tcPr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module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clk_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div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           SW2, 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clkdiv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           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Clk_CPU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input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input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>input SW2;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output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reg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[31:0]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clkdiv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output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Clk_CPU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>always @ 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posedge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or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posedge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) begin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>if (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rst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)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clkdiv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&lt;= 0;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else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clkdiv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&lt;=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clkdiv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+ 1'b1;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>end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ab/>
              <w:t xml:space="preserve">assign 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Clk_CPU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=(SW2</w:t>
            </w:r>
            <w:proofErr w:type="gramStart"/>
            <w:r w:rsidRPr="00BA4497">
              <w:rPr>
                <w:rFonts w:ascii="Courier New" w:hAnsi="Courier New" w:cs="Courier New"/>
                <w:sz w:val="20"/>
                <w:szCs w:val="20"/>
              </w:rPr>
              <w:t>)?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clkdiv</w:t>
            </w:r>
            <w:proofErr w:type="spellEnd"/>
            <w:proofErr w:type="gramEnd"/>
            <w:r w:rsidRPr="00BA4497">
              <w:rPr>
                <w:rFonts w:ascii="Courier New" w:hAnsi="Courier New" w:cs="Courier New"/>
                <w:sz w:val="20"/>
                <w:szCs w:val="20"/>
              </w:rPr>
              <w:t>[24]:</w:t>
            </w: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clkdiv</w:t>
            </w:r>
            <w:proofErr w:type="spellEnd"/>
            <w:r w:rsidRPr="00BA4497">
              <w:rPr>
                <w:rFonts w:ascii="Courier New" w:hAnsi="Courier New" w:cs="Courier New"/>
                <w:sz w:val="20"/>
                <w:szCs w:val="20"/>
              </w:rPr>
              <w:t>[2];</w:t>
            </w:r>
          </w:p>
          <w:p w:rsidR="00BA4497" w:rsidRPr="00BA4497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r w:rsidRPr="00BA4497"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</w:p>
          <w:p w:rsidR="00BA4497" w:rsidRPr="005E2E54" w:rsidRDefault="00BA4497" w:rsidP="00BA4497">
            <w:pPr>
              <w:spacing w:line="0" w:lineRule="atLeast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A4497">
              <w:rPr>
                <w:rFonts w:ascii="Courier New" w:hAnsi="Courier New" w:cs="Courier New"/>
                <w:sz w:val="20"/>
                <w:szCs w:val="20"/>
              </w:rPr>
              <w:t>endmodule</w:t>
            </w:r>
            <w:proofErr w:type="spellEnd"/>
          </w:p>
        </w:tc>
      </w:tr>
    </w:tbl>
    <w:p w:rsidR="009D0F93" w:rsidRPr="00F85D7D" w:rsidRDefault="009D0F93" w:rsidP="004D15E2">
      <w:pPr>
        <w:rPr>
          <w:rFonts w:ascii="Times New Roman" w:hAnsi="Times New Roman"/>
        </w:rPr>
      </w:pPr>
    </w:p>
    <w:p w:rsidR="004D15E2" w:rsidRPr="00F85D7D" w:rsidRDefault="00A47721" w:rsidP="00436DA4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五</w:t>
      </w:r>
      <w:r w:rsidR="004D15E2" w:rsidRPr="00F85D7D">
        <w:rPr>
          <w:rFonts w:ascii="Times New Roman"/>
        </w:rPr>
        <w:t>、</w:t>
      </w:r>
      <w:r w:rsidR="00436DA4" w:rsidRPr="00F85D7D">
        <w:rPr>
          <w:rFonts w:ascii="Times New Roman"/>
        </w:rPr>
        <w:t>实验结果与分析</w:t>
      </w:r>
    </w:p>
    <w:p w:rsidR="005E2E54" w:rsidRDefault="00BA4497" w:rsidP="004D15E2">
      <w:pPr>
        <w:rPr>
          <w:rFonts w:ascii="Times New Roman"/>
        </w:rPr>
      </w:pPr>
      <w:r>
        <w:rPr>
          <w:rFonts w:ascii="Times New Roman" w:hint="eastAsia"/>
        </w:rPr>
        <w:t>完成逻辑实验输出各个小模块的优化。</w:t>
      </w:r>
    </w:p>
    <w:p w:rsidR="00BA4497" w:rsidRDefault="00BA4497" w:rsidP="004D15E2">
      <w:pPr>
        <w:rPr>
          <w:rFonts w:ascii="Times New Roman"/>
        </w:rPr>
      </w:pPr>
      <w:r>
        <w:rPr>
          <w:rFonts w:ascii="Times New Roman" w:hint="eastAsia"/>
        </w:rPr>
        <w:t>重新搭建</w:t>
      </w:r>
      <w:r>
        <w:rPr>
          <w:rFonts w:ascii="Times New Roman" w:hint="eastAsia"/>
        </w:rPr>
        <w:t>Framework</w:t>
      </w:r>
      <w:r>
        <w:rPr>
          <w:rFonts w:ascii="Times New Roman" w:hint="eastAsia"/>
        </w:rPr>
        <w:t>框架，实现顶层模块的构建，学会导入</w:t>
      </w:r>
      <w:r>
        <w:rPr>
          <w:rFonts w:ascii="Times New Roman" w:hint="eastAsia"/>
        </w:rPr>
        <w:t>RAM</w:t>
      </w:r>
      <w:r>
        <w:rPr>
          <w:rFonts w:ascii="Times New Roman" w:hint="eastAsia"/>
        </w:rPr>
        <w:t>和</w:t>
      </w:r>
      <w:r>
        <w:rPr>
          <w:rFonts w:ascii="Times New Roman"/>
        </w:rPr>
        <w:t>ROM</w:t>
      </w:r>
      <w:r>
        <w:rPr>
          <w:rFonts w:ascii="Times New Roman" w:hint="eastAsia"/>
        </w:rPr>
        <w:t>。</w:t>
      </w:r>
    </w:p>
    <w:p w:rsidR="00BA4497" w:rsidRDefault="00BA4497" w:rsidP="004D15E2">
      <w:pPr>
        <w:rPr>
          <w:rFonts w:ascii="Times New Roman"/>
        </w:rPr>
      </w:pPr>
    </w:p>
    <w:p w:rsidR="00C71AA5" w:rsidRDefault="00C71AA5" w:rsidP="00C71AA5">
      <w:pPr>
        <w:keepNext/>
        <w:jc w:val="center"/>
      </w:pPr>
      <w:r w:rsidRPr="00C71AA5">
        <w:rPr>
          <w:rFonts w:ascii="Times New Roman"/>
          <w:noProof/>
        </w:rPr>
        <w:lastRenderedPageBreak/>
        <w:drawing>
          <wp:inline distT="0" distB="0" distL="0" distR="0" wp14:anchorId="00AB57E2" wp14:editId="48572695">
            <wp:extent cx="3246120" cy="2434590"/>
            <wp:effectExtent l="0" t="0" r="0" b="0"/>
            <wp:docPr id="8" name="图片 8" descr="C:\Users\asus\Documents\Tencent Files\897735626\FileRecv\MobileFile\IMG_20180315_191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cuments\Tencent Files\897735626\FileRecv\MobileFile\IMG_20180315_1918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497" w:rsidRDefault="00C71AA5" w:rsidP="00C71AA5">
      <w:pPr>
        <w:pStyle w:val="a6"/>
        <w:jc w:val="center"/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 xml:space="preserve">Figure </w:t>
      </w:r>
      <w:r w:rsidR="00E534A2">
        <w:fldChar w:fldCharType="begin"/>
      </w:r>
      <w:r w:rsidR="00E534A2">
        <w:instrText xml:space="preserve"> SEQ Figure \* ARABIC </w:instrText>
      </w:r>
      <w:r w:rsidR="00E534A2">
        <w:fldChar w:fldCharType="separate"/>
      </w:r>
      <w:r w:rsidR="00E554DA">
        <w:rPr>
          <w:noProof/>
        </w:rPr>
        <w:t>2</w:t>
      </w:r>
      <w:r w:rsidR="00E534A2">
        <w:rPr>
          <w:noProof/>
        </w:rPr>
        <w:fldChar w:fldCharType="end"/>
      </w:r>
      <w:r w:rsidRPr="00740AC4">
        <w:rPr>
          <w:rFonts w:hint="eastAsia"/>
        </w:rPr>
        <w:t>结果图</w:t>
      </w:r>
      <w:r w:rsidRPr="00740AC4">
        <w:t>1(</w:t>
      </w:r>
      <w:r w:rsidRPr="00740AC4">
        <w:t>同实验二</w:t>
      </w:r>
      <w:r w:rsidRPr="00740AC4">
        <w:t>)</w:t>
      </w:r>
    </w:p>
    <w:p w:rsidR="00C71AA5" w:rsidRDefault="00C71AA5" w:rsidP="00C71AA5">
      <w:pPr>
        <w:keepNext/>
        <w:jc w:val="center"/>
      </w:pPr>
      <w:r w:rsidRPr="00C71AA5">
        <w:rPr>
          <w:rFonts w:ascii="Times New Roman"/>
          <w:noProof/>
        </w:rPr>
        <w:drawing>
          <wp:inline distT="0" distB="0" distL="0" distR="0">
            <wp:extent cx="3253740" cy="2439969"/>
            <wp:effectExtent l="0" t="0" r="0" b="0"/>
            <wp:docPr id="11" name="图片 11" descr="C:\Users\asus\Documents\Tencent Files\897735626\FileRecv\MobileFile\IMG_20180315_191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cuments\Tencent Files\897735626\FileRecv\MobileFile\IMG_20180315_19194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911" cy="244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AA5" w:rsidRDefault="00C71AA5" w:rsidP="00C71AA5">
      <w:pPr>
        <w:pStyle w:val="a6"/>
        <w:jc w:val="center"/>
      </w:pPr>
      <w:r>
        <w:t xml:space="preserve">Figure </w:t>
      </w:r>
      <w:r w:rsidR="00E534A2">
        <w:fldChar w:fldCharType="begin"/>
      </w:r>
      <w:r w:rsidR="00E534A2">
        <w:instrText xml:space="preserve"> SEQ Figure \* ARABIC </w:instrText>
      </w:r>
      <w:r w:rsidR="00E534A2">
        <w:fldChar w:fldCharType="separate"/>
      </w:r>
      <w:r w:rsidR="00E554DA">
        <w:rPr>
          <w:noProof/>
        </w:rPr>
        <w:t>3</w:t>
      </w:r>
      <w:r w:rsidR="00E534A2">
        <w:rPr>
          <w:noProof/>
        </w:rPr>
        <w:fldChar w:fldCharType="end"/>
      </w:r>
      <w:r w:rsidRPr="006F2E9A">
        <w:rPr>
          <w:rFonts w:hint="eastAsia"/>
        </w:rPr>
        <w:t>结果图</w:t>
      </w:r>
      <w:r>
        <w:rPr>
          <w:rFonts w:hint="eastAsia"/>
        </w:rPr>
        <w:t>2</w:t>
      </w:r>
      <w:r w:rsidRPr="006F2E9A">
        <w:t>(</w:t>
      </w:r>
      <w:r w:rsidRPr="006F2E9A">
        <w:t>同实验二</w:t>
      </w:r>
      <w:r w:rsidRPr="006F2E9A">
        <w:t>)</w:t>
      </w:r>
    </w:p>
    <w:p w:rsidR="00C71AA5" w:rsidRDefault="00C71AA5" w:rsidP="00C71AA5">
      <w:pPr>
        <w:keepNext/>
        <w:jc w:val="center"/>
      </w:pPr>
      <w:r w:rsidRPr="00BA4497">
        <w:rPr>
          <w:rFonts w:ascii="Times New Roman"/>
          <w:noProof/>
        </w:rPr>
        <w:lastRenderedPageBreak/>
        <w:drawing>
          <wp:inline distT="0" distB="0" distL="0" distR="0" wp14:anchorId="30B7C2F6" wp14:editId="14BF22F9">
            <wp:extent cx="2270760" cy="3027680"/>
            <wp:effectExtent l="0" t="0" r="0" b="0"/>
            <wp:docPr id="6" name="图片 6" descr="C:\Users\asus\Documents\Tencent Files\897735626\FileRecv\MobileFile\IMG20171127160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cuments\Tencent Files\897735626\FileRecv\MobileFile\IMG2017112716053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897" cy="302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AA5" w:rsidRDefault="00C71AA5" w:rsidP="00C71AA5">
      <w:pPr>
        <w:pStyle w:val="a6"/>
        <w:jc w:val="center"/>
      </w:pPr>
      <w:r>
        <w:t xml:space="preserve">Figure </w:t>
      </w:r>
      <w:r w:rsidR="00E534A2">
        <w:fldChar w:fldCharType="begin"/>
      </w:r>
      <w:r w:rsidR="00E534A2">
        <w:instrText xml:space="preserve"> SEQ Figure \* ARABIC </w:instrText>
      </w:r>
      <w:r w:rsidR="00E534A2">
        <w:fldChar w:fldCharType="separate"/>
      </w:r>
      <w:r w:rsidR="00E554DA">
        <w:rPr>
          <w:noProof/>
        </w:rPr>
        <w:t>4</w:t>
      </w:r>
      <w:r w:rsidR="00E534A2">
        <w:rPr>
          <w:noProof/>
        </w:rPr>
        <w:fldChar w:fldCharType="end"/>
      </w:r>
      <w:r w:rsidRPr="00700542">
        <w:rPr>
          <w:rFonts w:hint="eastAsia"/>
        </w:rPr>
        <w:t>结果图</w:t>
      </w:r>
      <w:r>
        <w:rPr>
          <w:rFonts w:hint="eastAsia"/>
        </w:rPr>
        <w:t>3</w:t>
      </w:r>
      <w:r w:rsidRPr="00700542">
        <w:t>(</w:t>
      </w:r>
      <w:r w:rsidRPr="00700542">
        <w:t>同实验二</w:t>
      </w:r>
      <w:r w:rsidRPr="00700542">
        <w:t>)</w:t>
      </w:r>
    </w:p>
    <w:p w:rsidR="00BA4497" w:rsidRDefault="00BA4497" w:rsidP="004D15E2">
      <w:pPr>
        <w:rPr>
          <w:rFonts w:ascii="Times New Roman"/>
        </w:rPr>
      </w:pPr>
    </w:p>
    <w:p w:rsidR="004D15E2" w:rsidRPr="00F85D7D" w:rsidRDefault="00A47721" w:rsidP="00436DA4">
      <w:pPr>
        <w:pStyle w:val="1"/>
        <w:rPr>
          <w:rFonts w:ascii="Times New Roman" w:hAnsi="Times New Roman"/>
        </w:rPr>
      </w:pPr>
      <w:r w:rsidRPr="00F85D7D">
        <w:rPr>
          <w:rFonts w:ascii="Times New Roman"/>
        </w:rPr>
        <w:t>六</w:t>
      </w:r>
      <w:r w:rsidR="004D15E2" w:rsidRPr="00F85D7D">
        <w:rPr>
          <w:rFonts w:ascii="Times New Roman"/>
        </w:rPr>
        <w:t>、讨论、心得</w:t>
      </w:r>
    </w:p>
    <w:p w:rsidR="00303F94" w:rsidRPr="00F85D7D" w:rsidRDefault="00C71AA5" w:rsidP="004D15E2">
      <w:pPr>
        <w:rPr>
          <w:rFonts w:ascii="Times New Roman" w:hAnsi="Times New Roman"/>
        </w:rPr>
      </w:pPr>
      <w:r>
        <w:rPr>
          <w:rFonts w:ascii="Times New Roman"/>
        </w:rPr>
        <w:tab/>
      </w:r>
      <w:r>
        <w:rPr>
          <w:rFonts w:ascii="Times New Roman" w:hint="eastAsia"/>
        </w:rPr>
        <w:t>这个实验相对简单，但在将以前使用原理图表示的模块转换为</w:t>
      </w:r>
      <w:r>
        <w:rPr>
          <w:rFonts w:ascii="Times New Roman"/>
        </w:rPr>
        <w:t>V</w:t>
      </w:r>
      <w:r>
        <w:rPr>
          <w:rFonts w:ascii="Times New Roman" w:hint="eastAsia"/>
        </w:rPr>
        <w:t>erilog</w:t>
      </w:r>
      <w:r>
        <w:rPr>
          <w:rFonts w:ascii="Times New Roman" w:hint="eastAsia"/>
        </w:rPr>
        <w:t>语言来书写还是存在有一些值得思考的地方，会更加注重原理的理解。</w:t>
      </w:r>
    </w:p>
    <w:sectPr w:rsidR="00303F94" w:rsidRPr="00F85D7D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4A2" w:rsidRDefault="00E534A2" w:rsidP="00A47721">
      <w:r>
        <w:separator/>
      </w:r>
    </w:p>
  </w:endnote>
  <w:endnote w:type="continuationSeparator" w:id="0">
    <w:p w:rsidR="00E534A2" w:rsidRDefault="00E534A2" w:rsidP="00A47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76B2" w:rsidRPr="00EC377F" w:rsidRDefault="00BB76B2" w:rsidP="005A673A">
    <w:pPr>
      <w:pStyle w:val="a9"/>
      <w:jc w:val="right"/>
      <w:rPr>
        <w:rFonts w:ascii="Times New Roman" w:hAnsi="Times New Roman"/>
      </w:rPr>
    </w:pPr>
    <w:r w:rsidRPr="00EC377F">
      <w:rPr>
        <w:rFonts w:ascii="Times New Roman"/>
      </w:rPr>
      <w:t>第</w:t>
    </w:r>
    <w:r w:rsidRPr="00EC377F">
      <w:rPr>
        <w:rFonts w:ascii="Times New Roman" w:hAnsi="Times New Roman"/>
      </w:rPr>
      <w:fldChar w:fldCharType="begin"/>
    </w:r>
    <w:r w:rsidRPr="00EC377F">
      <w:rPr>
        <w:rFonts w:ascii="Times New Roman" w:hAnsi="Times New Roman"/>
      </w:rPr>
      <w:instrText xml:space="preserve"> PAGE  \* Arabic  \* MERGEFORMAT </w:instrText>
    </w:r>
    <w:r w:rsidRPr="00EC377F">
      <w:rPr>
        <w:rFonts w:ascii="Times New Roman" w:hAnsi="Times New Roman"/>
      </w:rPr>
      <w:fldChar w:fldCharType="separate"/>
    </w:r>
    <w:r w:rsidR="00E554DA">
      <w:rPr>
        <w:rFonts w:ascii="Times New Roman" w:hAnsi="Times New Roman"/>
        <w:noProof/>
      </w:rPr>
      <w:t>18</w:t>
    </w:r>
    <w:r w:rsidRPr="00EC377F">
      <w:rPr>
        <w:rFonts w:ascii="Times New Roman" w:hAnsi="Times New Roman"/>
      </w:rPr>
      <w:fldChar w:fldCharType="end"/>
    </w:r>
    <w:r w:rsidRPr="00EC377F">
      <w:rPr>
        <w:rFonts w:ascii="Times New Roman"/>
      </w:rPr>
      <w:t>页</w:t>
    </w:r>
    <w:r w:rsidRPr="00EC377F">
      <w:rPr>
        <w:rFonts w:ascii="Times New Roman" w:hAnsi="Times New Roman"/>
      </w:rPr>
      <w:t>/</w:t>
    </w:r>
    <w:r w:rsidRPr="00EC377F">
      <w:rPr>
        <w:rFonts w:ascii="Times New Roman"/>
      </w:rPr>
      <w:t>共</w:t>
    </w:r>
    <w:r w:rsidR="00E534A2">
      <w:fldChar w:fldCharType="begin"/>
    </w:r>
    <w:r w:rsidR="00E534A2">
      <w:instrText xml:space="preserve"> NUMPAGES   \* MERGEFORMAT </w:instrText>
    </w:r>
    <w:r w:rsidR="00E534A2">
      <w:fldChar w:fldCharType="separate"/>
    </w:r>
    <w:r w:rsidR="00E554DA" w:rsidRPr="00E554DA">
      <w:rPr>
        <w:rFonts w:ascii="Times New Roman" w:hAnsi="Times New Roman"/>
        <w:noProof/>
      </w:rPr>
      <w:t>18</w:t>
    </w:r>
    <w:r w:rsidR="00E534A2">
      <w:rPr>
        <w:rFonts w:ascii="Times New Roman" w:hAnsi="Times New Roman"/>
        <w:noProof/>
      </w:rPr>
      <w:fldChar w:fldCharType="end"/>
    </w:r>
    <w:r w:rsidRPr="00EC377F">
      <w:rPr>
        <w:rFonts w:ascii="Times New Roma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4A2" w:rsidRDefault="00E534A2" w:rsidP="00A47721">
      <w:r>
        <w:separator/>
      </w:r>
    </w:p>
  </w:footnote>
  <w:footnote w:type="continuationSeparator" w:id="0">
    <w:p w:rsidR="00E534A2" w:rsidRDefault="00E534A2" w:rsidP="00A477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CB25AC"/>
    <w:multiLevelType w:val="hybridMultilevel"/>
    <w:tmpl w:val="D09C9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0A2"/>
    <w:rsid w:val="000835D8"/>
    <w:rsid w:val="00090895"/>
    <w:rsid w:val="000F24C1"/>
    <w:rsid w:val="001247A5"/>
    <w:rsid w:val="001427E1"/>
    <w:rsid w:val="00152FE8"/>
    <w:rsid w:val="001B3654"/>
    <w:rsid w:val="001F6762"/>
    <w:rsid w:val="00247D4B"/>
    <w:rsid w:val="0027141D"/>
    <w:rsid w:val="002C1C5B"/>
    <w:rsid w:val="002F57C3"/>
    <w:rsid w:val="00303F94"/>
    <w:rsid w:val="00346052"/>
    <w:rsid w:val="00386961"/>
    <w:rsid w:val="003A0FDB"/>
    <w:rsid w:val="003E2C45"/>
    <w:rsid w:val="00413674"/>
    <w:rsid w:val="004263E8"/>
    <w:rsid w:val="00436DA4"/>
    <w:rsid w:val="004B1D9B"/>
    <w:rsid w:val="004D15E2"/>
    <w:rsid w:val="0052796F"/>
    <w:rsid w:val="0056141F"/>
    <w:rsid w:val="005A673A"/>
    <w:rsid w:val="005A6D1D"/>
    <w:rsid w:val="005C6933"/>
    <w:rsid w:val="005E2E54"/>
    <w:rsid w:val="00611D37"/>
    <w:rsid w:val="00613BC7"/>
    <w:rsid w:val="0064003E"/>
    <w:rsid w:val="00654AF7"/>
    <w:rsid w:val="00690B67"/>
    <w:rsid w:val="006B7609"/>
    <w:rsid w:val="007150A2"/>
    <w:rsid w:val="007173DD"/>
    <w:rsid w:val="007301BE"/>
    <w:rsid w:val="00775FB5"/>
    <w:rsid w:val="00791E7C"/>
    <w:rsid w:val="0079678F"/>
    <w:rsid w:val="00806567"/>
    <w:rsid w:val="00863E5B"/>
    <w:rsid w:val="00871590"/>
    <w:rsid w:val="008727F1"/>
    <w:rsid w:val="0091409E"/>
    <w:rsid w:val="00952C44"/>
    <w:rsid w:val="00967ED0"/>
    <w:rsid w:val="0097777B"/>
    <w:rsid w:val="009D0F93"/>
    <w:rsid w:val="009F2902"/>
    <w:rsid w:val="009F7D9B"/>
    <w:rsid w:val="00A024D7"/>
    <w:rsid w:val="00A12A50"/>
    <w:rsid w:val="00A33FD5"/>
    <w:rsid w:val="00A45928"/>
    <w:rsid w:val="00A47721"/>
    <w:rsid w:val="00A6301A"/>
    <w:rsid w:val="00A762DA"/>
    <w:rsid w:val="00A975FB"/>
    <w:rsid w:val="00AF4476"/>
    <w:rsid w:val="00B0185C"/>
    <w:rsid w:val="00B36355"/>
    <w:rsid w:val="00BA4497"/>
    <w:rsid w:val="00BB76B2"/>
    <w:rsid w:val="00BE32D4"/>
    <w:rsid w:val="00BF1C77"/>
    <w:rsid w:val="00C25862"/>
    <w:rsid w:val="00C312F9"/>
    <w:rsid w:val="00C362D6"/>
    <w:rsid w:val="00C466EF"/>
    <w:rsid w:val="00C52888"/>
    <w:rsid w:val="00C71AA5"/>
    <w:rsid w:val="00CB0E92"/>
    <w:rsid w:val="00CF222E"/>
    <w:rsid w:val="00D01D8C"/>
    <w:rsid w:val="00D152E4"/>
    <w:rsid w:val="00D324BE"/>
    <w:rsid w:val="00D51099"/>
    <w:rsid w:val="00DE46E3"/>
    <w:rsid w:val="00DE5EFE"/>
    <w:rsid w:val="00DE79CE"/>
    <w:rsid w:val="00DF4D29"/>
    <w:rsid w:val="00E13ED4"/>
    <w:rsid w:val="00E534A2"/>
    <w:rsid w:val="00E554DA"/>
    <w:rsid w:val="00E74CA4"/>
    <w:rsid w:val="00EA5E44"/>
    <w:rsid w:val="00EA6A52"/>
    <w:rsid w:val="00EC2DC2"/>
    <w:rsid w:val="00EC377F"/>
    <w:rsid w:val="00F47961"/>
    <w:rsid w:val="00F85D7D"/>
    <w:rsid w:val="00FD4D94"/>
    <w:rsid w:val="00FE3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7040E"/>
  <w15:docId w15:val="{8A952548-184D-45B0-9858-6FC254AA1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065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9D0F93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D0F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06567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80656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Document Map"/>
    <w:basedOn w:val="a"/>
    <w:link w:val="a5"/>
    <w:uiPriority w:val="99"/>
    <w:semiHidden/>
    <w:unhideWhenUsed/>
    <w:rsid w:val="004D15E2"/>
    <w:rPr>
      <w:rFonts w:ascii="宋体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rsid w:val="004D15E2"/>
    <w:rPr>
      <w:rFonts w:ascii="宋体"/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D0F93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D0F93"/>
    <w:rPr>
      <w:b/>
      <w:bCs/>
      <w:kern w:val="2"/>
      <w:sz w:val="32"/>
      <w:szCs w:val="32"/>
    </w:rPr>
  </w:style>
  <w:style w:type="paragraph" w:styleId="a6">
    <w:name w:val="caption"/>
    <w:basedOn w:val="a"/>
    <w:next w:val="a"/>
    <w:uiPriority w:val="35"/>
    <w:qFormat/>
    <w:rsid w:val="00DF4D29"/>
    <w:rPr>
      <w:rFonts w:ascii="Times New Roman" w:hAnsi="Times New Roman"/>
      <w:sz w:val="20"/>
      <w:szCs w:val="20"/>
    </w:rPr>
  </w:style>
  <w:style w:type="table" w:styleId="-1">
    <w:name w:val="Light Shading Accent 1"/>
    <w:basedOn w:val="a1"/>
    <w:uiPriority w:val="60"/>
    <w:rsid w:val="00090895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a7">
    <w:name w:val="header"/>
    <w:basedOn w:val="a"/>
    <w:link w:val="a8"/>
    <w:uiPriority w:val="99"/>
    <w:unhideWhenUsed/>
    <w:rsid w:val="00A477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47721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477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47721"/>
    <w:rPr>
      <w:kern w:val="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D324B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D324B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!SQS-X220\&#25945;&#23398;&#35838;&#31243;\&#35745;&#31639;&#26426;&#32452;&#25104;\12_&#26149;&#22799;\&#23454;&#39564;\&#25253;&#21578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FEAFF3-63D7-413E-A039-DFFCE1B3A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报告模板.dot</Template>
  <TotalTime>7</TotalTime>
  <Pages>1</Pages>
  <Words>1634</Words>
  <Characters>9317</Characters>
  <Application>Microsoft Office Word</Application>
  <DocSecurity>0</DocSecurity>
  <Lines>77</Lines>
  <Paragraphs>21</Paragraphs>
  <ScaleCrop>false</ScaleCrop>
  <Company>浙江大学</Company>
  <LinksUpToDate>false</LinksUpToDate>
  <CharactersWithSpaces>10930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zj_sqs</dc:creator>
  <cp:lastModifiedBy>Keith Lin</cp:lastModifiedBy>
  <cp:revision>7</cp:revision>
  <cp:lastPrinted>2018-03-16T08:12:00Z</cp:lastPrinted>
  <dcterms:created xsi:type="dcterms:W3CDTF">2018-03-15T11:26:00Z</dcterms:created>
  <dcterms:modified xsi:type="dcterms:W3CDTF">2018-03-16T08:12:00Z</dcterms:modified>
</cp:coreProperties>
</file>